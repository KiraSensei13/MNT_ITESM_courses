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8DD8C" w14:textId="6DF6F9A9" w:rsidR="00531B1B" w:rsidRPr="001F7A0F" w:rsidRDefault="00B24AAA" w:rsidP="00A77E03">
      <w:pPr>
        <w:pStyle w:val="DocHead"/>
        <w:spacing w:before="0" w:line="276" w:lineRule="auto"/>
        <w:ind w:left="-119" w:right="-136" w:firstLine="119"/>
      </w:pPr>
      <w:proofErr w:type="spellStart"/>
      <w:r>
        <w:rPr>
          <w:bCs/>
        </w:rPr>
        <w:t>Tec.Nano</w:t>
      </w:r>
      <w:proofErr w:type="spellEnd"/>
      <w:r>
        <w:rPr>
          <w:bCs/>
        </w:rPr>
        <w:t xml:space="preserve"> 2019</w:t>
      </w:r>
    </w:p>
    <w:p w14:paraId="6F4822F1" w14:textId="247CBA39" w:rsidR="00531B1B" w:rsidRPr="002104EC" w:rsidRDefault="009844D3" w:rsidP="009844D3">
      <w:pPr>
        <w:pStyle w:val="Els-Title"/>
        <w:rPr>
          <w:lang w:val="en-GB"/>
        </w:rPr>
      </w:pPr>
      <w:r>
        <w:t>Exploring the e</w:t>
      </w:r>
      <w:r w:rsidR="002104EC" w:rsidRPr="002104EC">
        <w:t xml:space="preserve">ffect of </w:t>
      </w:r>
      <w:r>
        <w:t xml:space="preserve">Mechanical </w:t>
      </w:r>
      <w:r w:rsidR="00B24AAA">
        <w:t>Compressive</w:t>
      </w:r>
      <w:r w:rsidR="002104EC" w:rsidRPr="002104EC">
        <w:t xml:space="preserve"> Treatment in Electrical Conductivity of SU-8-based Carbon Structures</w:t>
      </w:r>
    </w:p>
    <w:p w14:paraId="3D7164A6" w14:textId="7852660F" w:rsidR="00531B1B" w:rsidRPr="002104EC" w:rsidRDefault="006131A4" w:rsidP="006131A4">
      <w:pPr>
        <w:pStyle w:val="Els-Author"/>
        <w:ind w:right="2"/>
        <w:rPr>
          <w:lang w:val="es-MX" w:eastAsia="zh-CN"/>
        </w:rPr>
      </w:pPr>
      <w:r>
        <w:rPr>
          <w:lang w:val="es-MX"/>
        </w:rPr>
        <w:t>Saeed Beigi-Borouj</w:t>
      </w:r>
      <w:r w:rsidR="002104EC" w:rsidRPr="002104EC">
        <w:rPr>
          <w:lang w:val="es-MX"/>
        </w:rPr>
        <w:t>eni</w:t>
      </w:r>
      <w:r w:rsidR="002104EC" w:rsidRPr="002104EC">
        <w:rPr>
          <w:vertAlign w:val="superscript"/>
          <w:lang w:val="es-MX"/>
        </w:rPr>
        <w:t>a</w:t>
      </w:r>
      <w:r w:rsidR="002104EC" w:rsidRPr="002104EC">
        <w:rPr>
          <w:lang w:val="es-MX"/>
        </w:rPr>
        <w:t xml:space="preserve">, </w:t>
      </w:r>
      <w:r w:rsidR="003F6061">
        <w:rPr>
          <w:lang w:val="es-MX"/>
        </w:rPr>
        <w:t>Alan Aguirre-Soto</w:t>
      </w:r>
      <w:r w:rsidR="003F6061" w:rsidRPr="003F6061">
        <w:rPr>
          <w:vertAlign w:val="superscript"/>
          <w:lang w:val="es-MX"/>
        </w:rPr>
        <w:t>a</w:t>
      </w:r>
      <w:r w:rsidR="003F6061">
        <w:rPr>
          <w:lang w:val="es-MX"/>
        </w:rPr>
        <w:t xml:space="preserve">, </w:t>
      </w:r>
      <w:r w:rsidR="002104EC" w:rsidRPr="002104EC">
        <w:rPr>
          <w:lang w:val="es-MX"/>
        </w:rPr>
        <w:t>Antonio Osamu Katagiri</w:t>
      </w:r>
      <w:r w:rsidR="00677356">
        <w:rPr>
          <w:lang w:val="es-MX"/>
        </w:rPr>
        <w:t>-</w:t>
      </w:r>
      <w:r w:rsidR="002104EC" w:rsidRPr="002104EC">
        <w:rPr>
          <w:lang w:val="es-MX"/>
        </w:rPr>
        <w:t>Tanaka</w:t>
      </w:r>
      <w:r w:rsidR="002104EC">
        <w:rPr>
          <w:vertAlign w:val="superscript"/>
          <w:lang w:val="es-MX"/>
        </w:rPr>
        <w:t>a</w:t>
      </w:r>
      <w:r w:rsidR="002104EC" w:rsidRPr="002104EC">
        <w:rPr>
          <w:lang w:val="es-MX"/>
        </w:rPr>
        <w:t xml:space="preserve"> </w:t>
      </w:r>
    </w:p>
    <w:p w14:paraId="422EF9C3" w14:textId="2DB877A5" w:rsidR="00531B1B" w:rsidRPr="002104EC" w:rsidRDefault="002104EC">
      <w:pPr>
        <w:pStyle w:val="Els-Affiliation"/>
        <w:rPr>
          <w:lang w:val="es-MX"/>
        </w:rPr>
      </w:pPr>
      <w:r>
        <w:rPr>
          <w:i w:val="0"/>
          <w:iCs/>
          <w:vertAlign w:val="superscript"/>
          <w:lang w:val="es-MX"/>
        </w:rPr>
        <w:t>a</w:t>
      </w:r>
      <w:r w:rsidRPr="002104EC">
        <w:rPr>
          <w:lang w:val="es-MX"/>
        </w:rPr>
        <w:t>ITESM MTY, Av. Eugenio Garza Sada Sur, Monterrey, 2501, N.L., Mexico</w:t>
      </w:r>
    </w:p>
    <w:p w14:paraId="260276AB" w14:textId="77777777" w:rsidR="00531B1B" w:rsidRDefault="00531B1B">
      <w:pPr>
        <w:pStyle w:val="Els-Abstract-head"/>
        <w:spacing w:before="200"/>
      </w:pPr>
      <w:r>
        <w:t>Abstract</w:t>
      </w:r>
    </w:p>
    <w:p w14:paraId="478F332C" w14:textId="42EE42E5" w:rsidR="00531B1B" w:rsidRDefault="00B24AAA" w:rsidP="00AF7841">
      <w:pPr>
        <w:pStyle w:val="Els-Abstract-text"/>
        <w:tabs>
          <w:tab w:val="center" w:pos="4677"/>
        </w:tabs>
      </w:pPr>
      <w:r>
        <w:t>In this study, t</w:t>
      </w:r>
      <w:r w:rsidR="002104EC" w:rsidRPr="002104EC">
        <w:t xml:space="preserve">he effects of physical treatment </w:t>
      </w:r>
      <w:r>
        <w:t>on</w:t>
      </w:r>
      <w:r w:rsidR="002104EC" w:rsidRPr="002104EC">
        <w:t xml:space="preserve"> electrical conductivity of SU-8 </w:t>
      </w:r>
      <w:r>
        <w:t>sheets</w:t>
      </w:r>
      <w:r w:rsidR="002104EC" w:rsidRPr="002104EC">
        <w:t xml:space="preserve"> </w:t>
      </w:r>
      <w:r>
        <w:t>were</w:t>
      </w:r>
      <w:r w:rsidR="002104EC" w:rsidRPr="002104EC">
        <w:t xml:space="preserve"> investigated. SU-8 </w:t>
      </w:r>
      <w:r>
        <w:t>sheets</w:t>
      </w:r>
      <w:r w:rsidR="002104EC" w:rsidRPr="002104EC">
        <w:t xml:space="preserve"> were fabricated through mechanical</w:t>
      </w:r>
      <w:r>
        <w:t xml:space="preserve"> compressive</w:t>
      </w:r>
      <w:r w:rsidR="002104EC" w:rsidRPr="002104EC">
        <w:t xml:space="preserve"> treatment and</w:t>
      </w:r>
      <w:r>
        <w:t xml:space="preserve"> subsequently stabilized under UV exposure and followed by </w:t>
      </w:r>
      <w:r w:rsidR="00405597">
        <w:t>pyroliz</w:t>
      </w:r>
      <w:r w:rsidR="00405597" w:rsidRPr="002104EC">
        <w:t>ation</w:t>
      </w:r>
      <w:r>
        <w:t xml:space="preserve">. The conductivity of samples was investigated by four-point-probe method. The </w:t>
      </w:r>
      <w:r w:rsidRPr="00514041">
        <w:t xml:space="preserve">extent of graphitization </w:t>
      </w:r>
      <w:r>
        <w:t xml:space="preserve">and crystallinity of microstructure </w:t>
      </w:r>
      <w:r w:rsidR="00AF7841">
        <w:t>were evaluated by XRD and</w:t>
      </w:r>
      <w:r>
        <w:t xml:space="preserve"> Raman Spectroscopy</w:t>
      </w:r>
      <w:r w:rsidR="00AF7841">
        <w:t xml:space="preserve">. Although it was hypothesized that applying compressive force may change the molecular orientation and enhance the </w:t>
      </w:r>
      <w:r w:rsidR="00AF7841" w:rsidRPr="00514041">
        <w:t>stacking of graphene</w:t>
      </w:r>
      <w:r w:rsidR="00AF7841">
        <w:t xml:space="preserve"> layer</w:t>
      </w:r>
      <w:r>
        <w:t>,</w:t>
      </w:r>
      <w:r w:rsidR="00AF7841">
        <w:t xml:space="preserve"> the results showed no significant changes.</w:t>
      </w:r>
    </w:p>
    <w:p w14:paraId="6663BD9C" w14:textId="77777777" w:rsidR="00AF7841" w:rsidRPr="00AF7841" w:rsidRDefault="00AF7841" w:rsidP="00AF7841">
      <w:pPr>
        <w:rPr>
          <w:lang w:val="en-US"/>
        </w:rPr>
      </w:pPr>
    </w:p>
    <w:sdt>
      <w:sdtPr>
        <w:rPr>
          <w:rFonts w:hint="eastAsia"/>
          <w:sz w:val="18"/>
          <w:szCs w:val="18"/>
          <w:lang w:val="en-US"/>
        </w:rPr>
        <w:id w:val="-759373811"/>
        <w:lock w:val="contentLocked"/>
        <w:placeholder>
          <w:docPart w:val="DefaultPlaceholder_1082065158"/>
        </w:placeholder>
        <w:group/>
      </w:sdtPr>
      <w:sdtEndPr/>
      <w:sdtContent>
        <w:sdt>
          <w:sdtPr>
            <w:rPr>
              <w:rFonts w:hint="eastAsia"/>
              <w:sz w:val="18"/>
              <w:szCs w:val="18"/>
              <w:lang w:val="en-US"/>
            </w:rPr>
            <w:id w:val="-633871865"/>
            <w:lock w:val="sdtContentLocked"/>
            <w:placeholder>
              <w:docPart w:val="DefaultPlaceholder_1082065158"/>
            </w:placeholder>
          </w:sdtPr>
          <w:sdtEndPr/>
          <w:sdtContent>
            <w:p w14:paraId="5BAAE989" w14:textId="77777777" w:rsidR="00ED7608" w:rsidRPr="00DD68C0" w:rsidRDefault="008652AF" w:rsidP="00ED7608">
              <w:pPr>
                <w:widowControl/>
                <w:autoSpaceDE w:val="0"/>
                <w:autoSpaceDN w:val="0"/>
                <w:adjustRightInd w:val="0"/>
                <w:spacing w:line="220" w:lineRule="exact"/>
                <w:rPr>
                  <w:sz w:val="18"/>
                  <w:szCs w:val="18"/>
                  <w:lang w:val="en-US"/>
                </w:rPr>
              </w:pPr>
              <w:r w:rsidRPr="00DD68C0">
                <w:rPr>
                  <w:sz w:val="18"/>
                  <w:szCs w:val="18"/>
                  <w:lang w:val="en-US"/>
                </w:rPr>
                <w:t>© 201</w:t>
              </w:r>
              <w:r w:rsidR="005F4938">
                <w:rPr>
                  <w:sz w:val="18"/>
                  <w:szCs w:val="18"/>
                  <w:lang w:val="en-US"/>
                </w:rPr>
                <w:t>9</w:t>
              </w:r>
              <w:r w:rsidRPr="00DD68C0">
                <w:rPr>
                  <w:sz w:val="18"/>
                  <w:szCs w:val="18"/>
                  <w:lang w:val="en-US"/>
                </w:rPr>
                <w:t xml:space="preserve"> Elsevier Ltd. All rights reserved.</w:t>
              </w:r>
            </w:p>
            <w:p w14:paraId="46CE22B5" w14:textId="77777777" w:rsidR="00531B1B" w:rsidRPr="001F308F" w:rsidRDefault="001F7A0F" w:rsidP="00ED7608">
              <w:pPr>
                <w:widowControl/>
                <w:autoSpaceDE w:val="0"/>
                <w:autoSpaceDN w:val="0"/>
                <w:adjustRightInd w:val="0"/>
                <w:spacing w:after="220" w:line="220" w:lineRule="exact"/>
                <w:rPr>
                  <w:sz w:val="18"/>
                  <w:szCs w:val="18"/>
                  <w:lang w:val="en-US"/>
                </w:rPr>
              </w:pPr>
              <w:r w:rsidRPr="001F7A0F">
                <w:rPr>
                  <w:sz w:val="18"/>
                  <w:szCs w:val="18"/>
                </w:rPr>
                <w:t>Peer-review under responsibility of the scientific committee of the International Conference on Nanotechnology Tec.Nano 2018</w:t>
              </w:r>
              <w:r w:rsidR="00A90A4B" w:rsidRPr="00A90A4B">
                <w:rPr>
                  <w:sz w:val="18"/>
                  <w:szCs w:val="18"/>
                </w:rPr>
                <w:t>.</w:t>
              </w:r>
            </w:p>
          </w:sdtContent>
        </w:sdt>
      </w:sdtContent>
    </w:sdt>
    <w:p w14:paraId="6D164FD8" w14:textId="11BEE0FD" w:rsidR="00924594" w:rsidRDefault="00924594" w:rsidP="00AF7841">
      <w:pPr>
        <w:pStyle w:val="Els-keywords"/>
      </w:pPr>
      <w:r>
        <w:rPr>
          <w:i/>
        </w:rPr>
        <w:t>Keywords:</w:t>
      </w:r>
      <w:r>
        <w:t xml:space="preserve"> </w:t>
      </w:r>
      <w:r w:rsidR="00AF7841">
        <w:t>SU-8 photoresist; Electrical conductivity; Stress-induced graphitization</w:t>
      </w:r>
    </w:p>
    <w:p w14:paraId="0C02065C" w14:textId="6CC88608" w:rsidR="00531B1B" w:rsidRDefault="006D2134">
      <w:pPr>
        <w:pStyle w:val="Els-1storder-head"/>
      </w:pPr>
      <w:r>
        <w:t>Introduction</w:t>
      </w:r>
    </w:p>
    <w:p w14:paraId="76FABE23" w14:textId="2BCD1EA2" w:rsidR="00E6768A" w:rsidRDefault="006F2D51" w:rsidP="00935B15">
      <w:pPr>
        <w:pStyle w:val="Els-body-text"/>
        <w:ind w:right="-28"/>
      </w:pPr>
      <w:r w:rsidRPr="006F2D51">
        <w:t xml:space="preserve">Graphitic forms of carbon </w:t>
      </w:r>
      <w:r>
        <w:t xml:space="preserve">have attracted a great deal of attention </w:t>
      </w:r>
      <w:r w:rsidRPr="006F2D51">
        <w:t>in a wide variety of applications</w:t>
      </w:r>
      <w:r>
        <w:t xml:space="preserve"> owning to</w:t>
      </w:r>
      <w:r w:rsidR="002104EC">
        <w:t xml:space="preserve"> their low reactivity, good electrical and thermal properties</w:t>
      </w:r>
      <w:r w:rsidR="00935B15">
        <w:t xml:space="preserve">, </w:t>
      </w:r>
      <w:r w:rsidR="006C700B">
        <w:t>stiffness</w:t>
      </w:r>
      <w:r w:rsidR="00764BFD">
        <w:t>, excellent</w:t>
      </w:r>
      <w:r w:rsidR="005963EE">
        <w:t xml:space="preserve"> optical transparency perpendicular </w:t>
      </w:r>
      <w:r w:rsidR="00A6248F">
        <w:t xml:space="preserve">to the transmitted light, </w:t>
      </w:r>
      <w:r w:rsidR="00935B15">
        <w:t>and</w:t>
      </w:r>
      <w:r w:rsidR="002104EC">
        <w:t xml:space="preserve"> electrochemical stability </w:t>
      </w:r>
      <w:r w:rsidR="00E87CD8">
        <w:rPr>
          <w:rStyle w:val="FootnoteReference"/>
        </w:rPr>
        <w:fldChar w:fldCharType="begin" w:fldLock="1"/>
      </w:r>
      <w:r w:rsidR="00CE4A5C">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Electrochemistry","type":"article-journal","volume":"108"},"uris":["http://www.mendeley.com/documents/?uuid=d5a897b9-3bcd-4bb3-b091-abd6576df2cd"]},{"id":"ITEM-2","itemData":{"DOI":"10.1002/anie.201101174","ISSN":"14337851","abstract":"There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Edition","id":"ITEM-2","issue":"31","issued":{"date-parts":[["2011","7","25"]]},"page":"6966-6985","title":"Random Walk to Graphene (Nobel Lecture)","type":"article-journal","volume":"50"},"uris":["http://www.mendeley.com/documents/?uuid=8785a44c-5bad-4303-88e5-9fc73e9352d1"]},{"id":"ITEM-3","itemData":{"DOI":"10.1021/cr900070d","ISSN":"0009-2665","author":[{"dropping-particle":"","family":"Allen","given":"Matthew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Reviews","id":"ITEM-3","issue":"1","issued":{"date-parts":[["2010","1","13"]]},"page":"132-145","title":"Honeycomb Carbon: A Review of Graphene","type":"article-journal","volume":"110"},"uris":["http://www.mendeley.com/documents/?uuid=dbdec33b-f082-48a0-a5fc-4dacbf635d31"]},{"id":"ITEM-4","itemData":{"DOI":"10.1002/adma.201001068","ISSN":"09359648","PMID":"20706983","abstract":"There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Materials","id":"ITEM-4","issue":"35","issued":{"date-parts":[["2010","9","15"]]},"page":"3906-3924","title":"Graphene and Graphene Oxide: Synthesis, Properties, and Applications","type":"article-journal","volume":"22"},"uris":["http://www.mendeley.com/documents/?uuid=457abba7-34b8-4ec1-a489-0e11ad150929"]},{"id":"ITEM-5","itemData":{"DOI":"10.1098/rsta.2007.2157","ISSN":"1364-503X","abstract":"We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Sciences","id":"ITEM-5","issue":"1863","issued":{"date-parts":[["2008","1","28"]]},"page":"195-204","title":"Electron scattering on microscopic corrugations in graphene","type":"article-journal","volume":"366"},"uris":["http://www.mendeley.com/documents/?uuid=2a210e8d-ee98-4438-b608-392fcdc2eba2"]},{"id":"ITEM-6","itemData":{"DOI":"10.1126/science.1158180","ISSN":"0036-8075","abstract":"Advances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B.","non-dropping-particle":"","parse-names":false,"suffix":""}],"container-title":"Science","id":"ITEM-6","issue":"5880","issued":{"date-parts":[["2008","5","30"]]},"page":"1170-1171","title":"MATERIALS SCIENCE: Graphene-Based Materials","type":"article-journal","volume":"320"},"uris":["http://www.mendeley.com/documents/?uuid=c5a45a0c-73ab-4cd8-b2fa-1bf1dcf83c17"]},{"id":"ITEM-7","itemData":{"DOI":"10.1038/nmat1849","ISBN":"9783319703299","ISSN":"1476-1122","abstract":"The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graphene","type":"article-journal","volume":"6"},"uris":["http://www.mendeley.com/documents/?uuid=f01eb370-ba15-4457-af58-8cf1913327df"]},{"id":"ITEM-8","itemData":{"DOI":"10.1126/science.1158877","ISSN":"0036-8075","author":[{"dropping-particle":"","family":"Geim","given":"A K","non-dropping-particle":"","parse-names":false,"suffix":""}],"container-title":"Science","id":"ITEM-8","issue":"5934","issued":{"date-parts":[["2009","6","19"]]},"page":"1530-1534","title":"Graphene: Status and Prospects","type":"article-journal","volume":"324"},"uris":["http://www.mendeley.com/documents/?uuid=95dc1925-bef1-4279-8fbb-fb507e371b9e"]}],"mendeley":{"formattedCitation":"[1–8]","plainTextFormattedCitation":"[1–8]","previouslyFormattedCitation":"[1–8]"},"properties":{"noteIndex":0},"schema":"https://github.com/citation-style-language/schema/raw/master/csl-citation.json"}</w:instrText>
      </w:r>
      <w:r w:rsidR="00E87CD8">
        <w:rPr>
          <w:rStyle w:val="FootnoteReference"/>
        </w:rPr>
        <w:fldChar w:fldCharType="separate"/>
      </w:r>
      <w:r w:rsidR="003038D4" w:rsidRPr="003038D4">
        <w:rPr>
          <w:noProof/>
        </w:rPr>
        <w:t>[1–8]</w:t>
      </w:r>
      <w:r w:rsidR="00E87CD8">
        <w:rPr>
          <w:rStyle w:val="FootnoteReference"/>
        </w:rPr>
        <w:fldChar w:fldCharType="end"/>
      </w:r>
      <w:r w:rsidR="009C6F84">
        <w:t>.</w:t>
      </w:r>
      <w:r w:rsidR="002104EC">
        <w:t xml:space="preserve"> </w:t>
      </w:r>
      <w:r w:rsidR="008335F1">
        <w:t>In particular, t</w:t>
      </w:r>
      <w:r w:rsidR="00F06981">
        <w:t>he excellent</w:t>
      </w:r>
      <w:r w:rsidR="0079310B">
        <w:t xml:space="preserve"> electrical properties in </w:t>
      </w:r>
      <w:r w:rsidR="00595A68">
        <w:t xml:space="preserve">graphitic carbon </w:t>
      </w:r>
      <w:r w:rsidR="00640365">
        <w:t xml:space="preserve">makes it valuable for </w:t>
      </w:r>
      <w:r w:rsidR="00AF7988">
        <w:t>several applications</w:t>
      </w:r>
      <w:r w:rsidR="00B438FF">
        <w:t xml:space="preserve">, such as </w:t>
      </w:r>
      <w:r w:rsidR="003C2875">
        <w:t xml:space="preserve">sensors, </w:t>
      </w:r>
      <w:r w:rsidR="001D7D1A">
        <w:t xml:space="preserve">batteries, </w:t>
      </w:r>
      <w:r w:rsidR="00CD4D8A">
        <w:t>super</w:t>
      </w:r>
      <w:r w:rsidR="001D7D1A">
        <w:t>capacitors</w:t>
      </w:r>
      <w:r w:rsidR="00CD4D8A">
        <w:t>, and transistors</w:t>
      </w:r>
      <w:r w:rsidR="00AD5728">
        <w:t xml:space="preserve"> </w:t>
      </w:r>
      <w:r w:rsidR="00A3789B">
        <w:fldChar w:fldCharType="begin" w:fldLock="1"/>
      </w:r>
      <w:r w:rsidR="00186DA3">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Oxide","type":"article-journal","volume":"110"},"uris":["http://www.mendeley.com/documents/?uuid=a84593cb-850e-47b8-8356-43e95effc60e"]},{"id":"ITEM-2","itemData":{"DOI":"10.1021/nn800457s","ISSN":"1936-0851","abstract":"We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Nano","id":"ITEM-2","issue":"12","issued":{"date-parts":[["2008","12","23"]]},"page":"2577-2584","title":"Bending Properties of Single Functionalized Graphene Sheets Probed by Atomic Force Microscopy","type":"article-journal","volume":"2"},"uris":["http://www.mendeley.com/documents/?uuid=71f392e3-67fa-4191-8df5-344bd571e940"]},{"id":"ITEM-3","itemData":{"DOI":"10.1126/science.1216744","ISSN":"0036-8075","PMID":"22422977","abstract":"Although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B.","non-dropping-particle":"","parse-names":false,"suffix":""}],"container-title":"Science","id":"ITEM-3","issue":"6074","issued":{"date-parts":[["2012","3","16"]]},"page":"1326-1330","title":"Laser Scribing of High-Performance and Flexible Graphene-Based Electrochemical Capacitors","type":"article-journal","volume":"335"},"uris":["http://www.mendeley.com/documents/?uuid=da84b3e8-6709-427d-96c1-3c10e531f303"]}],"mendeley":{"formattedCitation":"[9–11]","plainTextFormattedCitation":"[9–11]","previouslyFormattedCitation":"[9–11]"},"properties":{"noteIndex":0},"schema":"https://github.com/citation-style-language/schema/raw/master/csl-citation.json"}</w:instrText>
      </w:r>
      <w:r w:rsidR="00A3789B">
        <w:fldChar w:fldCharType="separate"/>
      </w:r>
      <w:r w:rsidR="00162540" w:rsidRPr="00162540">
        <w:rPr>
          <w:noProof/>
        </w:rPr>
        <w:t>[9–11]</w:t>
      </w:r>
      <w:r w:rsidR="00A3789B">
        <w:fldChar w:fldCharType="end"/>
      </w:r>
      <w:r w:rsidR="00CD4D8A">
        <w:t>.</w:t>
      </w:r>
    </w:p>
    <w:p w14:paraId="31732553" w14:textId="624DBD56" w:rsidR="00E06A5F" w:rsidRPr="003038D4" w:rsidRDefault="006F2D51" w:rsidP="00E06A5F">
      <w:pPr>
        <w:pStyle w:val="Els-body-text"/>
        <w:ind w:right="-28"/>
        <w:rPr>
          <w:lang w:val="en-GB"/>
        </w:rPr>
      </w:pPr>
      <w:r w:rsidRPr="006F2D51">
        <w:t xml:space="preserve">Carbon pyrolysis </w:t>
      </w:r>
      <w:r w:rsidR="00AF7687">
        <w:t>has been</w:t>
      </w:r>
      <w:r>
        <w:t xml:space="preserve"> known as</w:t>
      </w:r>
      <w:r w:rsidRPr="006F2D51">
        <w:t xml:space="preserve"> a widespread </w:t>
      </w:r>
      <w:r>
        <w:t>approach</w:t>
      </w:r>
      <w:r w:rsidRPr="006F2D51">
        <w:t xml:space="preserve"> for </w:t>
      </w:r>
      <w:r>
        <w:t>fabricating</w:t>
      </w:r>
      <w:r w:rsidRPr="006F2D51">
        <w:t xml:space="preserve"> </w:t>
      </w:r>
      <w:r>
        <w:t xml:space="preserve">graphitic </w:t>
      </w:r>
      <w:r w:rsidRPr="006F2D51">
        <w:t xml:space="preserve">carbon </w:t>
      </w:r>
      <w:r w:rsidR="00AF7687">
        <w:t>microstructures</w:t>
      </w:r>
      <w:r w:rsidRPr="006F2D51">
        <w:t>.</w:t>
      </w:r>
      <w:r w:rsidR="00AF7687">
        <w:t xml:space="preserve"> In this method, different </w:t>
      </w:r>
      <w:r w:rsidR="00AF7687" w:rsidRPr="00AF7687">
        <w:t>precursor materials</w:t>
      </w:r>
      <w:r w:rsidR="00AF7687">
        <w:t xml:space="preserve"> are used at high temperature in an inert atmosphere or </w:t>
      </w:r>
      <w:r w:rsidR="00935B15">
        <w:t xml:space="preserve">under </w:t>
      </w:r>
      <w:r w:rsidR="00AF7687">
        <w:t>vacuum for synthesis of graphitic structures</w:t>
      </w:r>
      <w:r w:rsidR="002104EC">
        <w:t xml:space="preserve">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Pr>
          <w:rStyle w:val="FootnoteReference"/>
        </w:rPr>
        <w:fldChar w:fldCharType="separate"/>
      </w:r>
      <w:r w:rsidR="00162540" w:rsidRPr="00162540">
        <w:rPr>
          <w:bCs/>
          <w:noProof/>
        </w:rPr>
        <w:t>[12]</w:t>
      </w:r>
      <w:r w:rsidR="00E87CD8">
        <w:rPr>
          <w:rStyle w:val="FootnoteReference"/>
        </w:rPr>
        <w:fldChar w:fldCharType="end"/>
      </w:r>
      <w:r w:rsidR="00650461">
        <w:t>.</w:t>
      </w:r>
      <w:r w:rsidR="00C227A9">
        <w:t xml:space="preserve"> </w:t>
      </w:r>
      <w:r w:rsidR="002104EC">
        <w:t>SU-</w:t>
      </w:r>
      <w:r w:rsidR="00A81B14">
        <w:t xml:space="preserve">8, which is known as a negative high transparency UV photoresist, is one the best commercially available precursor materials. SU-8 contains eight epoxy moieties </w:t>
      </w:r>
      <w:r w:rsidR="009B03A3">
        <w:t>that can undergo</w:t>
      </w:r>
      <w:r w:rsidR="00A81B14">
        <w:t xml:space="preserve"> </w:t>
      </w:r>
      <w:r w:rsidR="009B03A3">
        <w:t>cationic</w:t>
      </w:r>
      <w:r w:rsidR="00A81B14">
        <w:t xml:space="preserve"> polymerization </w:t>
      </w:r>
      <w:r w:rsidR="009B03A3">
        <w:t xml:space="preserve">and produce </w:t>
      </w:r>
      <w:r w:rsidR="009B03A3" w:rsidRPr="009B03A3">
        <w:t>a highly cross-linked matrix</w:t>
      </w:r>
      <w:r w:rsidR="00723B77">
        <w:t xml:space="preserve"> (Figure 1)</w:t>
      </w:r>
      <w:r w:rsidR="003E0A0F">
        <w:t xml:space="preserve">, which </w:t>
      </w:r>
      <w:r w:rsidR="00DF4471">
        <w:t xml:space="preserve">enable the fabrication of </w:t>
      </w:r>
      <w:r w:rsidR="00B36E01">
        <w:t xml:space="preserve">graphitic carbon </w:t>
      </w:r>
      <w:r w:rsidR="001120EE">
        <w:t xml:space="preserve">structures through </w:t>
      </w:r>
      <w:r w:rsidR="00ED697F">
        <w:t xml:space="preserve">conventional processes such as </w:t>
      </w:r>
      <w:r w:rsidR="00DA6EDC">
        <w:t>photolithography</w:t>
      </w:r>
      <w:r w:rsidR="006A7BB1">
        <w:t xml:space="preserve"> and pyrolysis</w:t>
      </w:r>
      <w:r w:rsidR="00ED697F">
        <w:t xml:space="preserve"> techniques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model","type":"article-journal","volume":"5"},"uris":["http://www.mendeley.com/documents/?uuid=d8259244-2d9f-4684-8ccf-b12d9cd02c12"]},{"id":"ITEM-2","itemData":{"DOI":"10.1149/1.2116707","ISSN":"00134651","abstract":"Recent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Society","id":"ITEM-2","issue":"12","issued":{"date-parts":[["2005"]]},"page":"J136","title":"Electrical Properties and Shrinkage of Carbonized Photoresist Films and the Implications for Carbon Microelectromechanical Systems Devices in Conductive Media","type":"article-journal","volume":"152"},"uris":["http://www.mendeley.com/documents/?uuid=6ad92835-cf4f-4895-b35a-9490debee54c"]},{"id":"ITEM-3","itemData":{"DOI":"10.1016/j.carbon.2014.01.009","ISSN":"00086223","abstract":"Carbon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mendeley":{"formattedCitation":"[12–14]","plainTextFormattedCitation":"[12–14]","previouslyFormattedCitation":"[12–14]"},"properties":{"noteIndex":0},"schema":"https://github.com/citation-style-language/schema/raw/master/csl-citation.json"}</w:instrText>
      </w:r>
      <w:r w:rsidR="00E87CD8">
        <w:rPr>
          <w:rStyle w:val="FootnoteReference"/>
        </w:rPr>
        <w:fldChar w:fldCharType="separate"/>
      </w:r>
      <w:r w:rsidR="00162540" w:rsidRPr="00162540">
        <w:rPr>
          <w:noProof/>
          <w:lang w:val="en-GB"/>
        </w:rPr>
        <w:t>[12–14]</w:t>
      </w:r>
      <w:r w:rsidR="00E87CD8">
        <w:rPr>
          <w:rStyle w:val="FootnoteReference"/>
        </w:rPr>
        <w:fldChar w:fldCharType="end"/>
      </w:r>
      <w:r w:rsidR="002104EC" w:rsidRPr="003038D4">
        <w:rPr>
          <w:lang w:val="en-GB"/>
        </w:rPr>
        <w:t>.</w:t>
      </w:r>
    </w:p>
    <w:p w14:paraId="6E111BE8" w14:textId="0B902E24" w:rsidR="00A81B14" w:rsidRPr="009B03A3" w:rsidRDefault="009B03A3" w:rsidP="00935B15">
      <w:pPr>
        <w:pStyle w:val="Els-body-text"/>
        <w:ind w:right="-28"/>
      </w:pPr>
      <w:r>
        <w:t>Since g</w:t>
      </w:r>
      <w:r w:rsidRPr="009B03A3">
        <w:t>raphitic materials often have a distribution of crystalline domains</w:t>
      </w:r>
      <w:r>
        <w:t xml:space="preserve">, their </w:t>
      </w:r>
      <w:r w:rsidRPr="009B03A3">
        <w:t>electrochemical behavior considerably</w:t>
      </w:r>
      <w:r>
        <w:t xml:space="preserve"> depends on the microstructure. Recently, different chemical and physical methods have been applied to </w:t>
      </w:r>
      <w:r>
        <w:lastRenderedPageBreak/>
        <w:t xml:space="preserve">increase the </w:t>
      </w:r>
      <w:r w:rsidR="00E06A5F">
        <w:t>graphitization and enhance the electrochemical properties</w:t>
      </w:r>
      <w:r w:rsidR="00624A68">
        <w:t xml:space="preserve"> </w:t>
      </w:r>
      <w:r w:rsidR="00CE3100">
        <w:fldChar w:fldCharType="begin" w:fldLock="1"/>
      </w:r>
      <w:r w:rsidR="00962A2F">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Nanoribbons","type":"article-journal","volume":"9"},"uris":["http://www.mendeley.com/documents/?uuid=34d285fc-f2a7-4dfd-8d4a-9aba9c41009f"]},{"id":"ITEM-2","itemData":{"DOI":"10.1016/j.compscitech.2007.06.028","ISSN":"02663538","abstract":"Carbon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composites","type":"article-journal","volume":"68"},"uris":["http://www.mendeley.com/documents/?uuid=898f8ce1-ad63-4e9f-b397-5c13f4781035"]},{"id":"ITEM-3","itemData":{"DOI":"10.1016/j.carbon.2014.01.009","ISSN":"00086223","abstract":"Carbon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technologies","type":"article-journal","volume":"71"},"uris":["http://www.mendeley.com/documents/?uuid=c15b155e-62c1-4603-9407-95f1b25829cd"]},{"id":"ITEM-4","itemData":{"DOI":"10.1038/s41598-017-16424-z","ISSN":"2045-2322","abstract":"Graphitic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Reports","id":"ITEM-4","issue":"1","issued":{"date-parts":[["2017","12","29"]]},"page":"16551","title":"Graphitizing Non-graphitizable Carbons by Stress-induced Routes","type":"article-journal","volume":"7"},"uris":["http://www.mendeley.com/documents/?uuid=e7384a2b-5691-4d31-874d-a48621504ec3"]}],"mendeley":{"formattedCitation":"[14–17]","plainTextFormattedCitation":"[14–17]","previouslyFormattedCitation":"[14–17]"},"properties":{"noteIndex":0},"schema":"https://github.com/citation-style-language/schema/raw/master/csl-citation.json"}</w:instrText>
      </w:r>
      <w:r w:rsidR="00CE3100">
        <w:fldChar w:fldCharType="separate"/>
      </w:r>
      <w:r w:rsidR="00427E4B" w:rsidRPr="00427E4B">
        <w:rPr>
          <w:noProof/>
        </w:rPr>
        <w:t>[14–17]</w:t>
      </w:r>
      <w:r w:rsidR="00CE3100">
        <w:fldChar w:fldCharType="end"/>
      </w:r>
      <w:r w:rsidR="00E06A5F">
        <w:t xml:space="preserve">. </w:t>
      </w:r>
      <w:r w:rsidR="00935B15">
        <w:t>In this regard, p</w:t>
      </w:r>
      <w:r w:rsidR="00E06A5F">
        <w:t xml:space="preserve">hysical treatment </w:t>
      </w:r>
      <w:r w:rsidR="001C5137">
        <w:t>has</w:t>
      </w:r>
      <w:r w:rsidR="00E06A5F">
        <w:t xml:space="preserve"> </w:t>
      </w:r>
      <w:r w:rsidR="00405597">
        <w:t xml:space="preserve">been </w:t>
      </w:r>
      <w:r w:rsidR="00964E42">
        <w:t>considered</w:t>
      </w:r>
      <w:r w:rsidR="00E06A5F">
        <w:t xml:space="preserve"> due to being simple and cost effective</w:t>
      </w:r>
      <w:r w:rsidR="006D0193">
        <w:t>ness</w:t>
      </w:r>
      <w:r w:rsidR="00E06A5F">
        <w:t>.</w:t>
      </w:r>
    </w:p>
    <w:p w14:paraId="2049A539" w14:textId="6F83CA37" w:rsidR="009B0A48" w:rsidRPr="0093419C" w:rsidRDefault="007F54BE" w:rsidP="0053752C">
      <w:pPr>
        <w:pStyle w:val="Els-body-text"/>
        <w:ind w:right="-28"/>
      </w:pPr>
      <w:r w:rsidRPr="007F54BE">
        <w:t>Ghazinejad</w:t>
      </w:r>
      <w:r>
        <w:t xml:space="preserve"> </w:t>
      </w:r>
      <w:r w:rsidR="009B0A48">
        <w:t xml:space="preserve">et al. </w:t>
      </w:r>
      <w:r w:rsidR="00E87CD8">
        <w:rPr>
          <w:rStyle w:val="FootnoteReference"/>
        </w:rPr>
        <w:fldChar w:fldCharType="begin" w:fldLock="1"/>
      </w:r>
      <w:r w:rsidR="00911611">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e7384a2b-5691-4d31-874d-a48621504ec3"]}],"mendeley":{"formattedCitation":"[17]","plainTextFormattedCitation":"[17]","previouslyFormattedCitation":"[17]"},"properties":{"noteIndex":0},"schema":"https://github.com/citation-style-language/schema/raw/master/csl-citation.json"}</w:instrText>
      </w:r>
      <w:r w:rsidR="00E87CD8">
        <w:rPr>
          <w:rStyle w:val="FootnoteReference"/>
        </w:rPr>
        <w:fldChar w:fldCharType="separate"/>
      </w:r>
      <w:r w:rsidR="00911611" w:rsidRPr="00911611">
        <w:rPr>
          <w:bCs/>
          <w:noProof/>
        </w:rPr>
        <w:t>[17]</w:t>
      </w:r>
      <w:r w:rsidR="00E87CD8">
        <w:rPr>
          <w:rStyle w:val="FootnoteReference"/>
        </w:rPr>
        <w:fldChar w:fldCharType="end"/>
      </w:r>
      <w:r w:rsidR="009B0A48">
        <w:t xml:space="preserve"> investigated the effect of </w:t>
      </w:r>
      <w:r w:rsidR="009B0A48" w:rsidRPr="009B0A48">
        <w:t xml:space="preserve">electro-mechanical aspects </w:t>
      </w:r>
      <w:r w:rsidR="009B0A48">
        <w:t>on increasing the graphitization</w:t>
      </w:r>
      <w:r w:rsidR="0053752C">
        <w:t xml:space="preserve"> and</w:t>
      </w:r>
      <w:r w:rsidR="009B0A48">
        <w:t xml:space="preserve"> </w:t>
      </w:r>
      <w:r w:rsidR="009B0A48" w:rsidRPr="009B0A48">
        <w:t>molecular alignment in a polymer precursor</w:t>
      </w:r>
      <w:r w:rsidR="009B0A48">
        <w:t xml:space="preserve">. In this regard, </w:t>
      </w:r>
      <w:r w:rsidR="0053752C">
        <w:t xml:space="preserve">they used an electrospinning process in which </w:t>
      </w:r>
      <w:r w:rsidR="009B0A48">
        <w:t xml:space="preserve">an </w:t>
      </w:r>
      <w:r w:rsidR="0053752C">
        <w:t>e</w:t>
      </w:r>
      <w:r w:rsidR="009B0A48">
        <w:t>lectrohydrodynamic force were applied to unwind and orient the molecular chains</w:t>
      </w:r>
      <w:r w:rsidR="0053752C">
        <w:t xml:space="preserve"> and after stabilization they </w:t>
      </w:r>
      <w:r w:rsidR="00964E42" w:rsidRPr="0093419C">
        <w:t>pyrolyzed</w:t>
      </w:r>
      <w:r w:rsidR="0053752C" w:rsidRPr="0093419C">
        <w:t xml:space="preserve"> samples. The results showed a significant enhancement in structure and properties of pyrolytic carbons.</w:t>
      </w:r>
    </w:p>
    <w:p w14:paraId="78782801" w14:textId="657FC5DE" w:rsidR="002104EC" w:rsidRDefault="00631665" w:rsidP="009B0A48">
      <w:pPr>
        <w:pStyle w:val="Els-body-text"/>
        <w:ind w:right="-28"/>
      </w:pPr>
      <w:r w:rsidRPr="0059028A">
        <w:rPr>
          <w:lang w:val="en-GB"/>
        </w:rPr>
        <w:t xml:space="preserve">On the other hand, </w:t>
      </w:r>
      <w:r w:rsidR="002104EC" w:rsidRPr="0059028A">
        <w:rPr>
          <w:lang w:val="en-GB"/>
        </w:rPr>
        <w:t xml:space="preserve">Cardenas-Benitez et al. </w:t>
      </w:r>
      <w:r w:rsidR="00E87CD8" w:rsidRPr="0093419C">
        <w:rPr>
          <w:rStyle w:val="FootnoteReference"/>
        </w:rPr>
        <w:fldChar w:fldCharType="begin" w:fldLock="1"/>
      </w:r>
      <w:r w:rsidR="00186DA3" w:rsidRPr="0059028A">
        <w:rPr>
          <w:lang w:val="en-GB"/>
        </w:rP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w:instrText>
      </w:r>
      <w:r w:rsidR="00186DA3" w:rsidRPr="00186DA3">
        <w:rPr>
          <w:lang w:val="en-GB"/>
        </w:rPr>
        <w:instrText>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sidRPr="0093419C">
        <w:rPr>
          <w:rStyle w:val="FootnoteReference"/>
        </w:rPr>
        <w:fldChar w:fldCharType="separate"/>
      </w:r>
      <w:r w:rsidR="00162540" w:rsidRPr="00186DA3">
        <w:rPr>
          <w:noProof/>
          <w:lang w:val="en-GB"/>
        </w:rPr>
        <w:t>[12]</w:t>
      </w:r>
      <w:r w:rsidR="00E87CD8" w:rsidRPr="0093419C">
        <w:rPr>
          <w:rStyle w:val="FootnoteReference"/>
        </w:rPr>
        <w:fldChar w:fldCharType="end"/>
      </w:r>
      <w:r w:rsidR="002104EC" w:rsidRPr="00186DA3">
        <w:rPr>
          <w:lang w:val="en-GB"/>
        </w:rPr>
        <w:t xml:space="preserve"> studied the pyrolysis-induced shrinkage of photocured SU-8 structures </w:t>
      </w:r>
      <w:r w:rsidR="00E06A5F" w:rsidRPr="00485C49">
        <w:t>arisen from the</w:t>
      </w:r>
      <w:r w:rsidR="002104EC" w:rsidRPr="00485C49">
        <w:t xml:space="preserve"> volatilized material/degassing</w:t>
      </w:r>
      <w:r w:rsidR="002104EC" w:rsidRPr="00186DA3">
        <w:rPr>
          <w:lang w:val="en-GB"/>
        </w:rPr>
        <w:t xml:space="preserve"> and surface area of the microstructures, where the structures shrank about</w:t>
      </w:r>
      <w:r w:rsidR="0059028A">
        <w:rPr>
          <w:lang w:val="en-GB"/>
        </w:rPr>
        <w:t xml:space="preserve"> </w:t>
      </w:r>
      <w:r w:rsidR="002104EC" w:rsidRPr="00186DA3">
        <w:rPr>
          <w:lang w:val="en-GB"/>
        </w:rPr>
        <w:t xml:space="preserve">70% of their original size. </w:t>
      </w:r>
      <w:r w:rsidR="00611938">
        <w:t>T</w:t>
      </w:r>
      <w:r w:rsidR="002104EC" w:rsidRPr="0093419C">
        <w:t>he shrinkage and elongation of suspended SU-8 fibers during pyrolysis influences the resulting electrical properties</w:t>
      </w:r>
      <w:r w:rsidR="00962A2F">
        <w:t xml:space="preserve"> </w:t>
      </w:r>
      <w:r w:rsidR="00962A2F">
        <w:fldChar w:fldCharType="begin" w:fldLock="1"/>
      </w:r>
      <w:r w:rsidR="00E95FD2">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w:instrText>
      </w:r>
      <w:r w:rsidR="00E95FD2" w:rsidRPr="00EB2152">
        <w:rPr>
          <w:lang w:val="en-GB"/>
        </w:rPr>
        <w:instrText>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w:instrText>
      </w:r>
      <w:r w:rsidR="00E95FD2" w:rsidRPr="008C08EB">
        <w:rPr>
          <w:lang w:val="es-MX"/>
        </w:rPr>
        <w:instrText>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962A2F">
        <w:fldChar w:fldCharType="separate"/>
      </w:r>
      <w:r w:rsidR="00962A2F" w:rsidRPr="008C08EB">
        <w:rPr>
          <w:noProof/>
          <w:lang w:val="es-MX"/>
        </w:rPr>
        <w:t>[14]</w:t>
      </w:r>
      <w:r w:rsidR="00962A2F">
        <w:fldChar w:fldCharType="end"/>
      </w:r>
      <w:r w:rsidR="00F46D11" w:rsidRPr="008C08EB">
        <w:rPr>
          <w:lang w:val="es-MX"/>
        </w:rPr>
        <w:t>.</w:t>
      </w:r>
      <w:r w:rsidR="002104EC" w:rsidRPr="008C08EB">
        <w:rPr>
          <w:lang w:val="es-MX"/>
        </w:rPr>
        <w:t xml:space="preserve"> </w:t>
      </w:r>
      <w:r w:rsidR="00E95FD2" w:rsidRPr="008C08EB">
        <w:rPr>
          <w:lang w:val="es-MX"/>
        </w:rPr>
        <w:t xml:space="preserve">Canton et al. </w:t>
      </w:r>
      <w:r w:rsidR="00E95FD2">
        <w:fldChar w:fldCharType="begin" w:fldLock="1"/>
      </w:r>
      <w:r w:rsidR="00B37074" w:rsidRPr="008C08EB">
        <w:rPr>
          <w:lang w:val="es-MX"/>
        </w:rPr>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w:instrText>
      </w:r>
      <w:r w:rsidR="00B37074" w:rsidRPr="00EB2152">
        <w:rPr>
          <w:lang w:val="en-GB"/>
        </w:rPr>
        <w:instrText>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95FD2">
        <w:fldChar w:fldCharType="separate"/>
      </w:r>
      <w:r w:rsidR="00E95FD2" w:rsidRPr="00EB2152">
        <w:rPr>
          <w:noProof/>
          <w:lang w:val="en-GB"/>
        </w:rPr>
        <w:t>[14]</w:t>
      </w:r>
      <w:r w:rsidR="00E95FD2">
        <w:fldChar w:fldCharType="end"/>
      </w:r>
      <w:r w:rsidR="00E95FD2" w:rsidRPr="00EB2152">
        <w:rPr>
          <w:lang w:val="en-GB"/>
        </w:rPr>
        <w:t xml:space="preserve"> </w:t>
      </w:r>
      <w:r w:rsidR="00905389" w:rsidRPr="00EB2152">
        <w:rPr>
          <w:lang w:val="en-GB"/>
        </w:rPr>
        <w:t>d</w:t>
      </w:r>
      <w:r w:rsidR="002104EC" w:rsidRPr="00EB2152">
        <w:rPr>
          <w:lang w:val="en-GB"/>
        </w:rPr>
        <w:t xml:space="preserve">eposited </w:t>
      </w:r>
      <w:r w:rsidR="00905389" w:rsidRPr="00EB2152">
        <w:rPr>
          <w:lang w:val="en-GB"/>
        </w:rPr>
        <w:t xml:space="preserve">SU-8 </w:t>
      </w:r>
      <w:r w:rsidR="002104EC" w:rsidRPr="00EB2152">
        <w:rPr>
          <w:lang w:val="en-GB"/>
        </w:rPr>
        <w:t xml:space="preserve">fibers in supporting </w:t>
      </w:r>
      <w:r w:rsidR="007F11A4" w:rsidRPr="00EB2152">
        <w:rPr>
          <w:lang w:val="en-GB"/>
        </w:rPr>
        <w:t xml:space="preserve">SU-8 </w:t>
      </w:r>
      <w:r w:rsidR="002104EC" w:rsidRPr="00EB2152">
        <w:rPr>
          <w:lang w:val="en-GB"/>
        </w:rPr>
        <w:t xml:space="preserve">walls, as the walls shrink during pyrolysis strain forces elongate the fibers. </w:t>
      </w:r>
      <w:r w:rsidR="002104EC" w:rsidRPr="006C4AA3">
        <w:rPr>
          <w:lang w:val="en-GB"/>
        </w:rPr>
        <w:t>Evidence</w:t>
      </w:r>
      <w:r w:rsidR="002104EC" w:rsidRPr="0093419C">
        <w:t xml:space="preserve"> states that the electrical conductivity increases when fibers are elongated/stretched with a decrease of their diameter </w:t>
      </w:r>
      <w:r w:rsidR="00E87CD8" w:rsidRPr="0093419C">
        <w:rPr>
          <w:rStyle w:val="FootnoteReference"/>
        </w:rPr>
        <w:fldChar w:fldCharType="begin" w:fldLock="1"/>
      </w:r>
      <w:r w:rsidR="00186DA3">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87CD8" w:rsidRPr="0093419C">
        <w:rPr>
          <w:rStyle w:val="FootnoteReference"/>
        </w:rPr>
        <w:fldChar w:fldCharType="separate"/>
      </w:r>
      <w:r w:rsidR="00162540" w:rsidRPr="00162540">
        <w:rPr>
          <w:noProof/>
        </w:rPr>
        <w:t>[14]</w:t>
      </w:r>
      <w:r w:rsidR="00E87CD8" w:rsidRPr="0093419C">
        <w:rPr>
          <w:rStyle w:val="FootnoteReference"/>
        </w:rPr>
        <w:fldChar w:fldCharType="end"/>
      </w:r>
      <w:r w:rsidR="002104EC" w:rsidRPr="0093419C">
        <w:t>.</w:t>
      </w:r>
    </w:p>
    <w:p w14:paraId="37825D80" w14:textId="1F49C8CD" w:rsidR="0012438C" w:rsidRDefault="0012438C" w:rsidP="002104EC">
      <w:pPr>
        <w:pStyle w:val="Els-body-text"/>
        <w:ind w:right="-28"/>
      </w:pPr>
    </w:p>
    <w:p w14:paraId="5E1C3DA6" w14:textId="771E8CDD" w:rsidR="0012438C" w:rsidRDefault="004F2753" w:rsidP="0012438C">
      <w:pPr>
        <w:spacing w:line="360" w:lineRule="auto"/>
        <w:jc w:val="center"/>
      </w:pPr>
      <w:r>
        <w:rPr>
          <w:noProof/>
          <w:lang w:val="en-US"/>
        </w:rPr>
        <w:drawing>
          <wp:inline distT="0" distB="0" distL="0" distR="0" wp14:anchorId="6A0EF22B" wp14:editId="79C2D30E">
            <wp:extent cx="3849324" cy="45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49324" cy="4557600"/>
                    </a:xfrm>
                    <a:prstGeom prst="rect">
                      <a:avLst/>
                    </a:prstGeom>
                    <a:noFill/>
                    <a:ln>
                      <a:noFill/>
                    </a:ln>
                  </pic:spPr>
                </pic:pic>
              </a:graphicData>
            </a:graphic>
          </wp:inline>
        </w:drawing>
      </w:r>
    </w:p>
    <w:p w14:paraId="7C75F546" w14:textId="1E659330" w:rsidR="0012438C" w:rsidRDefault="0012438C" w:rsidP="004F2753">
      <w:pPr>
        <w:pStyle w:val="Els-caption"/>
        <w:jc w:val="center"/>
      </w:pPr>
      <w:r>
        <w:t xml:space="preserve">Fig. 1. </w:t>
      </w:r>
      <w:r w:rsidR="004F2753">
        <w:t xml:space="preserve">Cationic photocrosslinking of SU-8 </w:t>
      </w:r>
      <w:r w:rsidR="004F2753" w:rsidRPr="004F2753">
        <w:t>on exposure to UV light</w:t>
      </w:r>
    </w:p>
    <w:p w14:paraId="03548FC5" w14:textId="77777777" w:rsidR="0012438C" w:rsidRDefault="0012438C" w:rsidP="002104EC">
      <w:pPr>
        <w:pStyle w:val="Els-body-text"/>
        <w:ind w:right="-28"/>
      </w:pPr>
    </w:p>
    <w:p w14:paraId="4194DBB5" w14:textId="08D0C787" w:rsidR="00554E34" w:rsidRDefault="00726D00" w:rsidP="00554E34">
      <w:pPr>
        <w:pStyle w:val="Els-body-text"/>
        <w:ind w:right="-28"/>
      </w:pPr>
      <w:r>
        <w:t>Furthermore</w:t>
      </w:r>
      <w:r w:rsidR="002104EC" w:rsidRPr="0093419C">
        <w:t xml:space="preserve">, literature suggest that the electrical conductivity of carbon electrodes is enhanced with the execution of </w:t>
      </w:r>
      <w:r w:rsidR="00E14860">
        <w:t>pre-pyrolysis</w:t>
      </w:r>
      <w:r w:rsidR="002104EC" w:rsidRPr="0093419C">
        <w:t xml:space="preserve"> treatments, as the precursor polymer chains align within the fibers</w:t>
      </w:r>
      <w:r w:rsidR="00840234">
        <w:t xml:space="preserve"> </w:t>
      </w:r>
      <w:r w:rsidR="005E09D8">
        <w:t xml:space="preserve">yielding </w:t>
      </w:r>
      <w:r w:rsidR="00530DE3">
        <w:t xml:space="preserve">carbon structures </w:t>
      </w:r>
      <w:r w:rsidR="00DF5774">
        <w:t>with enhanced quality and crystallinity</w:t>
      </w:r>
      <w:r w:rsidR="00B37074">
        <w:t xml:space="preserve"> </w:t>
      </w:r>
      <w:r w:rsidR="00B37074">
        <w:fldChar w:fldCharType="begin" w:fldLock="1"/>
      </w:r>
      <w:r w:rsidR="001D0871">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electrospinning","type":"article-journal","volume":"50"},"uris":["http://www.mendeley.com/documents/?uuid=7e6e25eb-9102-4484-853b-48bcd5802c69"]},{"id":"ITEM-2","itemData":{"DOI":"10.1021/jp061138s","ISSN":"1520-6106","abstract":"The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53b8163a-b4de-45c4-9473-559b0a760d04"]}],"mendeley":{"formattedCitation":"[18,19]","plainTextFormattedCitation":"[18,19]","previouslyFormattedCitation":"[16,17]"},"properties":{"noteIndex":0},"schema":"https://github.com/citation-style-language/schema/raw/master/csl-citation.json"}</w:instrText>
      </w:r>
      <w:r w:rsidR="00B37074">
        <w:fldChar w:fldCharType="separate"/>
      </w:r>
      <w:r w:rsidR="001D0871" w:rsidRPr="001D0871">
        <w:rPr>
          <w:noProof/>
        </w:rPr>
        <w:t>[18,19]</w:t>
      </w:r>
      <w:r w:rsidR="00B37074">
        <w:fldChar w:fldCharType="end"/>
      </w:r>
      <w:r w:rsidR="002104EC" w:rsidRPr="0093419C">
        <w:t xml:space="preserve">. Recent efforts </w:t>
      </w:r>
      <w:r w:rsidR="00E87CD8" w:rsidRPr="0093419C">
        <w:rPr>
          <w:rStyle w:val="FootnoteReference"/>
        </w:rPr>
        <w:fldChar w:fldCharType="begin" w:fldLock="1"/>
      </w:r>
      <w:r w:rsidR="001D0871">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platforms","type":"article-journal","volume":"290"},"uris":["http://www.mendeley.com/documents/?uuid=ddc39016-2549-4ef1-a4b6-f93368ba00c7"]},{"id":"ITEM-2","itemData":{"DOI":"10.1038/s41598-017-16424-z","ISSN":"2045-2322","abstract":"Graphitic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Routes","type":"article-journal","volume":"7"},"uris":["http://www.mendeley.com/documents/?uuid=e7384a2b-5691-4d31-874d-a48621504ec3"]},{"id":"ITEM-3","itemData":{"DOI":"10.1016/j.compscitech.2007.06.028","ISSN":"02663538","abstract":"Carbon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898f8ce1-ad63-4e9f-b397-5c13f4781035"]}],"mendeley":{"formattedCitation":"[16,17,20]","plainTextFormattedCitation":"[16,17,20]","previouslyFormattedCitation":"[16–18]"},"properties":{"noteIndex":0},"schema":"https://github.com/citation-style-language/schema/raw/master/csl-citation.json"}</w:instrText>
      </w:r>
      <w:r w:rsidR="00E87CD8" w:rsidRPr="0093419C">
        <w:rPr>
          <w:rStyle w:val="FootnoteReference"/>
        </w:rPr>
        <w:fldChar w:fldCharType="separate"/>
      </w:r>
      <w:r w:rsidR="001D0871" w:rsidRPr="001D0871">
        <w:rPr>
          <w:noProof/>
        </w:rPr>
        <w:t>[16,17,20]</w:t>
      </w:r>
      <w:r w:rsidR="00E87CD8" w:rsidRPr="0093419C">
        <w:rPr>
          <w:rStyle w:val="FootnoteReference"/>
        </w:rPr>
        <w:fldChar w:fldCharType="end"/>
      </w:r>
      <w:r w:rsidR="002104EC" w:rsidRPr="0093419C">
        <w:t xml:space="preserve"> report carbon fibers with superior electrical conductivity, where the polymer chains are aligned with the aid of carbon nanotubes and hydro-electromechanical </w:t>
      </w:r>
      <w:r w:rsidR="002104EC" w:rsidRPr="0093419C">
        <w:lastRenderedPageBreak/>
        <w:t>strain via electrospinning processes</w:t>
      </w:r>
      <w:r w:rsidR="00536B3A">
        <w:t xml:space="preserve"> </w:t>
      </w:r>
      <w:r w:rsidR="00536B3A">
        <w:fldChar w:fldCharType="begin" w:fldLock="1"/>
      </w:r>
      <w:r w:rsidR="001D0871">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Interfaces","id":"ITEM-1","issue":"49","issued":{"date-parts":[["2017","12","13"]]},"page":"43230-43238","title":"Fabrication of Graphene–Polyimide Nanocomposites with Superior Electrical Conductivity","type":"article-journal","volume":"9"},"uris":["http://www.mendeley.com/documents/?uuid=2acbe30e-8105-478f-b900-2d0893bd7416"]}],"mendeley":{"formattedCitation":"[21]","plainTextFormattedCitation":"[21]","previouslyFormattedCitation":"[19]"},"properties":{"noteIndex":0},"schema":"https://github.com/citation-style-language/schema/raw/master/csl-citation.json"}</w:instrText>
      </w:r>
      <w:r w:rsidR="00536B3A">
        <w:fldChar w:fldCharType="separate"/>
      </w:r>
      <w:r w:rsidR="001D0871" w:rsidRPr="001D0871">
        <w:rPr>
          <w:noProof/>
        </w:rPr>
        <w:t>[21]</w:t>
      </w:r>
      <w:r w:rsidR="00536B3A">
        <w:fldChar w:fldCharType="end"/>
      </w:r>
      <w:r w:rsidR="002104EC" w:rsidRPr="0093419C">
        <w:t>.</w:t>
      </w:r>
      <w:r w:rsidR="00B90566">
        <w:t xml:space="preserve"> </w:t>
      </w:r>
      <w:r w:rsidR="00554E34" w:rsidRPr="0093419C">
        <w:t xml:space="preserve">The aim of this paper </w:t>
      </w:r>
      <w:r w:rsidR="001D60DB">
        <w:t>i</w:t>
      </w:r>
      <w:r w:rsidR="00554E34" w:rsidRPr="0093419C">
        <w:t>s to evaluate</w:t>
      </w:r>
      <w:r w:rsidR="00554E34">
        <w:t xml:space="preserve"> the</w:t>
      </w:r>
      <w:r w:rsidR="002104EC">
        <w:t xml:space="preserve"> effect of </w:t>
      </w:r>
      <w:r w:rsidR="00554E34">
        <w:t>mechanical compressive</w:t>
      </w:r>
      <w:r w:rsidR="002104EC">
        <w:t xml:space="preserve"> treatment </w:t>
      </w:r>
      <w:r w:rsidR="00554E34">
        <w:t>on</w:t>
      </w:r>
      <w:r w:rsidR="002104EC">
        <w:t xml:space="preserve"> SU-8 </w:t>
      </w:r>
      <w:r w:rsidR="00554E34">
        <w:t>sheet</w:t>
      </w:r>
      <w:r w:rsidR="00A65421">
        <w:t>s</w:t>
      </w:r>
      <w:r w:rsidR="00554E34">
        <w:t>.</w:t>
      </w:r>
      <w:r w:rsidR="00DB5569">
        <w:t xml:space="preserve"> The mechanical compressive treatment </w:t>
      </w:r>
      <w:r w:rsidR="00D348BA">
        <w:t>is a</w:t>
      </w:r>
      <w:r w:rsidR="00B751EC">
        <w:t xml:space="preserve"> pre-pyrol</w:t>
      </w:r>
      <w:r w:rsidR="006B2D6D">
        <w:t>y</w:t>
      </w:r>
      <w:r w:rsidR="00B751EC">
        <w:t xml:space="preserve">sis </w:t>
      </w:r>
      <w:r w:rsidR="00BD69C4">
        <w:t>processing</w:t>
      </w:r>
      <w:r w:rsidR="0024216B">
        <w:t xml:space="preserve"> </w:t>
      </w:r>
      <w:r w:rsidR="00254452">
        <w:t xml:space="preserve">that can work along with other </w:t>
      </w:r>
      <w:r w:rsidR="00A65421">
        <w:t xml:space="preserve">techniques to further enhance the electrical conductivity of </w:t>
      </w:r>
      <w:r w:rsidR="00BF44FC">
        <w:t xml:space="preserve">SU-8-based </w:t>
      </w:r>
      <w:r w:rsidR="00A65421">
        <w:t>carbon structures</w:t>
      </w:r>
    </w:p>
    <w:p w14:paraId="72861B2F" w14:textId="1646C7A5" w:rsidR="000B1F45" w:rsidRDefault="000B1F45" w:rsidP="00554E34">
      <w:pPr>
        <w:pStyle w:val="Els-1storder-head"/>
      </w:pPr>
      <w:r w:rsidRPr="000B1F45">
        <w:t>Materials and Methods</w:t>
      </w:r>
    </w:p>
    <w:p w14:paraId="43D6CC8F" w14:textId="20EE4334" w:rsidR="006131A4" w:rsidRDefault="00597206" w:rsidP="00554E34">
      <w:pPr>
        <w:pStyle w:val="Els-body-text"/>
        <w:ind w:right="-28" w:firstLine="0"/>
      </w:pPr>
      <w:r>
        <w:t xml:space="preserve">In regarding to investigate the effect of </w:t>
      </w:r>
      <w:r w:rsidRPr="00597206">
        <w:t>the m</w:t>
      </w:r>
      <w:r>
        <w:t>echanical compressive treatment, the compressed sample was fabricated as the following steps</w:t>
      </w:r>
      <w:r w:rsidR="00723B77">
        <w:t xml:space="preserve"> (Figure 2)</w:t>
      </w:r>
      <w:r>
        <w:t>. The SU-8</w:t>
      </w:r>
      <w:r w:rsidR="000B1F45" w:rsidRPr="000B1F45">
        <w:t xml:space="preserve"> </w:t>
      </w:r>
      <w:r>
        <w:t>2100</w:t>
      </w:r>
      <w:r w:rsidR="008C54BB">
        <w:t xml:space="preserve"> (</w:t>
      </w:r>
      <w:r>
        <w:t xml:space="preserve">MicroChem, USA) was casted and its solvent evaporated by increasing </w:t>
      </w:r>
      <w:r w:rsidR="00FE73B7">
        <w:t xml:space="preserve">the hotplate </w:t>
      </w:r>
      <w:r>
        <w:t xml:space="preserve">temperature to 75 °C </w:t>
      </w:r>
      <w:r w:rsidR="00FE73B7">
        <w:t xml:space="preserve">for 4h. In the following the pre-heated SU-8 sheet was compressed by applying a compressive force about 20KN for 30minutes. </w:t>
      </w:r>
      <w:r w:rsidR="00723B77">
        <w:t>The compressed sample</w:t>
      </w:r>
      <w:r w:rsidR="00FE73B7">
        <w:t xml:space="preserve"> quickly </w:t>
      </w:r>
      <w:r w:rsidR="00723B77">
        <w:t xml:space="preserve">underwent the UV exposure and </w:t>
      </w:r>
      <w:r w:rsidR="00620ED3">
        <w:t xml:space="preserve">subsequently </w:t>
      </w:r>
      <w:r w:rsidR="00723B77">
        <w:t>pyrolyzed at 1000 °C</w:t>
      </w:r>
      <w:r w:rsidR="00620ED3">
        <w:t xml:space="preserve"> under N2 atmosphere. The control sample was fabricated without applying the mechanical compressive force. </w:t>
      </w:r>
      <w:r w:rsidR="006131A4">
        <w:t xml:space="preserve">X-ray diffraction (XRD) pattern for samples was recorded over a 2θ in the range of 5-55° using a </w:t>
      </w:r>
      <w:r w:rsidR="00554E34">
        <w:t>(</w:t>
      </w:r>
      <w:r w:rsidR="00554E34" w:rsidRPr="00BC012D">
        <w:rPr>
          <w:highlight w:val="magenta"/>
        </w:rPr>
        <w:t>Model</w:t>
      </w:r>
      <w:r w:rsidR="00554E34">
        <w:t>)</w:t>
      </w:r>
      <w:r w:rsidR="006131A4">
        <w:t xml:space="preserve"> equipped with the Cu Kα radiation source.</w:t>
      </w:r>
      <w:r w:rsidR="00514041">
        <w:t xml:space="preserve"> </w:t>
      </w:r>
      <w:r w:rsidR="006131A4">
        <w:t>The Raman studies was carried out using a Bruker Raman microscope spectrometer equipped with a 532 nm laser. The Raman maps and the averaged Raman spectra were collected across</w:t>
      </w:r>
      <w:r w:rsidR="003A41F3">
        <w:t xml:space="preserve"> 5µm-5</w:t>
      </w:r>
      <w:r w:rsidR="00514041">
        <w:t xml:space="preserve"> µm areas of samples. </w:t>
      </w:r>
      <w:r w:rsidR="006131A4">
        <w:t>The conductivity of samples w</w:t>
      </w:r>
      <w:r w:rsidR="005C7DFD">
        <w:t>as</w:t>
      </w:r>
      <w:r w:rsidR="006131A4">
        <w:t xml:space="preserve"> measured using a fo</w:t>
      </w:r>
      <w:r w:rsidR="009E2887">
        <w:t>ur-point-probe. In this method four</w:t>
      </w:r>
      <w:r w:rsidR="006131A4">
        <w:t xml:space="preserve"> probes are </w:t>
      </w:r>
      <w:r w:rsidR="008C54BB">
        <w:t>placed</w:t>
      </w:r>
      <w:r w:rsidR="006131A4">
        <w:t xml:space="preserve"> in contact with the sheet sample surface. The current is applied through the sample from the outer two probes and thereby the voltage drop is measured by the inner two probes</w:t>
      </w:r>
      <w:r w:rsidR="009E2887">
        <w:t xml:space="preserve"> </w:t>
      </w:r>
      <w:r w:rsidR="00E87CD8">
        <w:rPr>
          <w:rStyle w:val="FootnoteReference"/>
        </w:rPr>
        <w:fldChar w:fldCharType="begin" w:fldLock="1"/>
      </w:r>
      <w:r w:rsidR="001D0871">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486c8d2a-36c5-451f-9a96-781c2c8deeb0"]}],"mendeley":{"formattedCitation":"[22]","plainTextFormattedCitation":"[22]","previouslyFormattedCitation":"[20]"},"properties":{"noteIndex":0},"schema":"https://github.com/citation-style-language/schema/raw/master/csl-citation.json"}</w:instrText>
      </w:r>
      <w:r w:rsidR="00E87CD8">
        <w:rPr>
          <w:rStyle w:val="FootnoteReference"/>
        </w:rPr>
        <w:fldChar w:fldCharType="separate"/>
      </w:r>
      <w:r w:rsidR="001D0871" w:rsidRPr="001D0871">
        <w:rPr>
          <w:noProof/>
        </w:rPr>
        <w:t>[22]</w:t>
      </w:r>
      <w:r w:rsidR="00E87CD8">
        <w:rPr>
          <w:rStyle w:val="FootnoteReference"/>
        </w:rPr>
        <w:fldChar w:fldCharType="end"/>
      </w:r>
      <w:r w:rsidR="006131A4">
        <w:t>. In very thin samples</w:t>
      </w:r>
      <w:r w:rsidR="00F52052">
        <w:t>,</w:t>
      </w:r>
      <w:r w:rsidR="006131A4">
        <w:t xml:space="preserve"> the resistivity is calculated using </w:t>
      </w:r>
      <w:r w:rsidR="003F6061">
        <w:t>the following equation</w:t>
      </w:r>
      <w:r w:rsidR="009B0A48">
        <w:t xml:space="preserve"> (1)</w:t>
      </w:r>
      <w:r w:rsidR="003F6061">
        <w:t>:</w:t>
      </w:r>
    </w:p>
    <w:p w14:paraId="227257A7" w14:textId="01027D28" w:rsidR="006131A4" w:rsidRDefault="003F6061" w:rsidP="0030484E">
      <w:pPr>
        <w:pStyle w:val="Els-body-text"/>
        <w:ind w:right="-28"/>
      </w:pPr>
      <w:r w:rsidRPr="003F6061">
        <w:rPr>
          <w:noProof/>
        </w:rPr>
        <w:drawing>
          <wp:anchor distT="0" distB="0" distL="114300" distR="114300" simplePos="0" relativeHeight="251686400" behindDoc="0" locked="0" layoutInCell="1" allowOverlap="1" wp14:anchorId="3DBD1DBB" wp14:editId="774A4C60">
            <wp:simplePos x="0" y="0"/>
            <wp:positionH relativeFrom="column">
              <wp:posOffset>294005</wp:posOffset>
            </wp:positionH>
            <wp:positionV relativeFrom="paragraph">
              <wp:posOffset>5080</wp:posOffset>
            </wp:positionV>
            <wp:extent cx="1005840" cy="365349"/>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40" cy="3653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C3CD3" w14:textId="38A724CF" w:rsidR="0030484E" w:rsidRDefault="009B0A48" w:rsidP="0030484E">
      <w:pPr>
        <w:pStyle w:val="Els-body-text"/>
        <w:ind w:right="-28"/>
      </w:pPr>
      <w:r>
        <w:t xml:space="preserve">                                          (1)            </w:t>
      </w:r>
    </w:p>
    <w:p w14:paraId="17996302" w14:textId="77777777" w:rsidR="006131A4" w:rsidRDefault="006131A4" w:rsidP="006131A4">
      <w:pPr>
        <w:pStyle w:val="Els-body-text"/>
        <w:ind w:right="-28"/>
      </w:pPr>
    </w:p>
    <w:p w14:paraId="0479D405" w14:textId="7278062F" w:rsidR="006131A4" w:rsidRDefault="006131A4" w:rsidP="006131A4">
      <w:pPr>
        <w:pStyle w:val="Els-body-text"/>
        <w:ind w:right="-28"/>
      </w:pPr>
      <w:r>
        <w:t>Where, V is the voltage, I is the applied current, and t is the thickness of the thin sample sheet.</w:t>
      </w:r>
    </w:p>
    <w:p w14:paraId="00F353E8" w14:textId="11E6ACFF" w:rsidR="000B1F45" w:rsidRDefault="000B1F45" w:rsidP="000B1F45">
      <w:pPr>
        <w:pStyle w:val="Els-body-text"/>
        <w:ind w:right="-28"/>
      </w:pPr>
    </w:p>
    <w:p w14:paraId="3C1D0FEC" w14:textId="1100A446" w:rsidR="000B1F45" w:rsidRDefault="009C2BE4" w:rsidP="000B1F45">
      <w:pPr>
        <w:spacing w:line="360" w:lineRule="auto"/>
        <w:jc w:val="center"/>
      </w:pPr>
      <w:r>
        <w:rPr>
          <w:noProof/>
          <w:lang w:val="en-US"/>
        </w:rPr>
        <w:drawing>
          <wp:inline distT="0" distB="0" distL="0" distR="0" wp14:anchorId="60AAC654" wp14:editId="354AAE6B">
            <wp:extent cx="4284000" cy="1915200"/>
            <wp:effectExtent l="0" t="0" r="2540" b="889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000" cy="1915200"/>
                    </a:xfrm>
                    <a:prstGeom prst="rect">
                      <a:avLst/>
                    </a:prstGeom>
                  </pic:spPr>
                </pic:pic>
              </a:graphicData>
            </a:graphic>
          </wp:inline>
        </w:drawing>
      </w:r>
    </w:p>
    <w:p w14:paraId="46E62AA6" w14:textId="38FCC6D6" w:rsidR="000B1F45" w:rsidRDefault="000B1F45" w:rsidP="00E42FF8">
      <w:pPr>
        <w:pStyle w:val="Els-caption"/>
        <w:jc w:val="center"/>
      </w:pPr>
      <w:r>
        <w:t xml:space="preserve">Fig. </w:t>
      </w:r>
      <w:r w:rsidR="009C2BE4">
        <w:t>2</w:t>
      </w:r>
      <w:r>
        <w:t xml:space="preserve">. </w:t>
      </w:r>
      <w:r w:rsidR="009C2BE4" w:rsidRPr="009C2BE4">
        <w:t>Schematic diagram of the</w:t>
      </w:r>
      <w:r w:rsidR="00723B77">
        <w:t xml:space="preserve"> fabrication process for samples</w:t>
      </w:r>
    </w:p>
    <w:p w14:paraId="5464CA4B" w14:textId="77777777" w:rsidR="00554E34" w:rsidRDefault="00554E34" w:rsidP="00E42FF8">
      <w:pPr>
        <w:pStyle w:val="Els-caption"/>
        <w:jc w:val="center"/>
      </w:pPr>
    </w:p>
    <w:p w14:paraId="2E7E556A" w14:textId="1A79A780" w:rsidR="000B1F45" w:rsidRPr="0030484E" w:rsidRDefault="000B1F45" w:rsidP="00554E34">
      <w:pPr>
        <w:pStyle w:val="Els-1storder-head"/>
        <w:rPr>
          <w:b w:val="0"/>
        </w:rPr>
      </w:pPr>
      <w:r w:rsidRPr="00554E34">
        <w:t>Results and discussion</w:t>
      </w:r>
    </w:p>
    <w:p w14:paraId="1A715EDC" w14:textId="61BC3F11" w:rsidR="000B1F45" w:rsidRDefault="00514041" w:rsidP="000B1F45">
      <w:pPr>
        <w:pStyle w:val="Els-body-text"/>
        <w:ind w:right="-28"/>
      </w:pPr>
      <w:r w:rsidRPr="00514041">
        <w:t>Conductivity measurement is known as a very efficient method regarding evaluation the extent of graphitization and thereby measuring the resistance. In this regards the conductivity of samples was measured using a four-point-probe. Figure</w:t>
      </w:r>
      <w:r w:rsidR="00554E34">
        <w:t xml:space="preserve"> 3</w:t>
      </w:r>
      <w:r w:rsidRPr="00514041">
        <w:t xml:space="preserve"> shows the average conductivity of samples and accordingly there is no significant differences between the conductivity of two samples. This result shows that the mechanical compressive treatment does not significantly affect the conductivity.</w:t>
      </w:r>
    </w:p>
    <w:p w14:paraId="16E8FCA7" w14:textId="1DAC79CC" w:rsidR="009A42EB" w:rsidRDefault="00E42FF8" w:rsidP="000B1F45">
      <w:pPr>
        <w:pStyle w:val="Els-body-text"/>
        <w:ind w:right="-28"/>
      </w:pPr>
      <w:r>
        <w:rPr>
          <w:noProof/>
        </w:rPr>
        <w:lastRenderedPageBreak/>
        <w:drawing>
          <wp:anchor distT="0" distB="0" distL="114300" distR="114300" simplePos="0" relativeHeight="251671040" behindDoc="0" locked="0" layoutInCell="1" allowOverlap="1" wp14:anchorId="1972FD5C" wp14:editId="228799C7">
            <wp:simplePos x="0" y="0"/>
            <wp:positionH relativeFrom="page">
              <wp:align>center</wp:align>
            </wp:positionH>
            <wp:positionV relativeFrom="paragraph">
              <wp:posOffset>9525</wp:posOffset>
            </wp:positionV>
            <wp:extent cx="3108960" cy="18700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1870075"/>
                    </a:xfrm>
                    <a:prstGeom prst="rect">
                      <a:avLst/>
                    </a:prstGeom>
                    <a:noFill/>
                  </pic:spPr>
                </pic:pic>
              </a:graphicData>
            </a:graphic>
            <wp14:sizeRelH relativeFrom="margin">
              <wp14:pctWidth>0</wp14:pctWidth>
            </wp14:sizeRelH>
            <wp14:sizeRelV relativeFrom="margin">
              <wp14:pctHeight>0</wp14:pctHeight>
            </wp14:sizeRelV>
          </wp:anchor>
        </w:drawing>
      </w:r>
    </w:p>
    <w:p w14:paraId="5E209F1D" w14:textId="24604E67" w:rsidR="009A42EB" w:rsidRDefault="009A42EB" w:rsidP="000B1F45">
      <w:pPr>
        <w:pStyle w:val="Els-body-text"/>
        <w:ind w:right="-28"/>
      </w:pPr>
    </w:p>
    <w:p w14:paraId="388B527F" w14:textId="68956D36" w:rsidR="009A42EB" w:rsidRDefault="009A42EB" w:rsidP="000B1F45">
      <w:pPr>
        <w:pStyle w:val="Els-body-text"/>
        <w:ind w:right="-28"/>
      </w:pPr>
    </w:p>
    <w:p w14:paraId="6C68B1D0" w14:textId="3944C12B" w:rsidR="009A42EB" w:rsidRDefault="009A42EB" w:rsidP="000B1F45">
      <w:pPr>
        <w:pStyle w:val="Els-body-text"/>
        <w:ind w:right="-28"/>
      </w:pPr>
    </w:p>
    <w:p w14:paraId="692C338D" w14:textId="74CC63A8" w:rsidR="009A42EB" w:rsidRDefault="009A42EB" w:rsidP="000B1F45">
      <w:pPr>
        <w:pStyle w:val="Els-body-text"/>
        <w:ind w:right="-28"/>
      </w:pPr>
    </w:p>
    <w:p w14:paraId="3EBDC232" w14:textId="6F6F84F7" w:rsidR="009A42EB" w:rsidRDefault="009A42EB" w:rsidP="000B1F45">
      <w:pPr>
        <w:pStyle w:val="Els-body-text"/>
        <w:ind w:right="-28"/>
      </w:pPr>
    </w:p>
    <w:p w14:paraId="4EC6189E" w14:textId="39C4221B" w:rsidR="009A42EB" w:rsidRDefault="009A42EB" w:rsidP="000B1F45">
      <w:pPr>
        <w:pStyle w:val="Els-body-text"/>
        <w:ind w:right="-28"/>
      </w:pPr>
    </w:p>
    <w:p w14:paraId="12A39642" w14:textId="0CE13C49" w:rsidR="009A42EB" w:rsidRDefault="009A42EB" w:rsidP="000B1F45">
      <w:pPr>
        <w:pStyle w:val="Els-body-text"/>
        <w:ind w:right="-28"/>
      </w:pPr>
    </w:p>
    <w:p w14:paraId="1E7BAD6B" w14:textId="77777777" w:rsidR="00E42FF8" w:rsidRDefault="00E42FF8" w:rsidP="000B1F45">
      <w:pPr>
        <w:pStyle w:val="Els-body-text"/>
        <w:ind w:right="-28"/>
      </w:pPr>
    </w:p>
    <w:p w14:paraId="01BFF435" w14:textId="39535944" w:rsidR="00E42FF8" w:rsidRDefault="00E42FF8" w:rsidP="000B1F45">
      <w:pPr>
        <w:pStyle w:val="Els-body-text"/>
        <w:ind w:right="-28"/>
      </w:pPr>
    </w:p>
    <w:p w14:paraId="0DBEE69A" w14:textId="6CC2F857" w:rsidR="00E42FF8" w:rsidRDefault="00E42FF8" w:rsidP="000B1F45">
      <w:pPr>
        <w:pStyle w:val="Els-body-text"/>
        <w:ind w:right="-28"/>
      </w:pPr>
    </w:p>
    <w:p w14:paraId="3A7000AB" w14:textId="77777777" w:rsidR="00E42FF8" w:rsidRDefault="00E42FF8" w:rsidP="000B1F45">
      <w:pPr>
        <w:pStyle w:val="Els-body-text"/>
        <w:ind w:right="-28"/>
      </w:pPr>
    </w:p>
    <w:p w14:paraId="73F35190" w14:textId="77777777" w:rsidR="00E42FF8" w:rsidRDefault="00E42FF8" w:rsidP="000B1F45">
      <w:pPr>
        <w:pStyle w:val="Els-body-text"/>
        <w:ind w:right="-28"/>
      </w:pPr>
    </w:p>
    <w:p w14:paraId="07958ACE" w14:textId="2B6A370D" w:rsidR="00E42FF8" w:rsidRPr="00554E34" w:rsidRDefault="00E42FF8" w:rsidP="00E42FF8">
      <w:pPr>
        <w:pStyle w:val="Els-caption"/>
        <w:jc w:val="center"/>
      </w:pPr>
      <w:r w:rsidRPr="00554E34">
        <w:t xml:space="preserve">Fig. </w:t>
      </w:r>
      <w:r w:rsidR="00554E34" w:rsidRPr="00554E34">
        <w:t>3</w:t>
      </w:r>
      <w:r w:rsidRPr="00554E34">
        <w:t>. Average conductivity of samples, according to the analysis of variances, the difference between quantities with similar superscripts(a) is not significant (p &gt; 0.05).</w:t>
      </w:r>
    </w:p>
    <w:p w14:paraId="52682891" w14:textId="2291DA51" w:rsidR="00E42FF8" w:rsidRDefault="00E42FF8" w:rsidP="00E42FF8">
      <w:pPr>
        <w:pStyle w:val="Els-body-text"/>
        <w:ind w:right="-28" w:firstLine="0"/>
      </w:pPr>
    </w:p>
    <w:p w14:paraId="3FA5AA2B" w14:textId="47B8076F" w:rsidR="00514041" w:rsidRDefault="00514041" w:rsidP="000B1F45">
      <w:pPr>
        <w:pStyle w:val="Els-body-text"/>
        <w:ind w:right="-28"/>
      </w:pPr>
      <w:r w:rsidRPr="00514041">
        <w:t>The uniformity of graphitization microstructures can be evaluated by Raman Spectroscopy. Figure</w:t>
      </w:r>
      <w:r w:rsidR="00554E34">
        <w:t xml:space="preserve"> 4</w:t>
      </w:r>
      <w:r w:rsidRPr="00514041">
        <w:t xml:space="preserve"> shows the average Raman spectra of different samples. There are two character</w:t>
      </w:r>
      <w:r w:rsidR="00554E34">
        <w:t>istic peaks at 1367 and 1606 cm</w:t>
      </w:r>
      <w:r w:rsidRPr="00554E34">
        <w:rPr>
          <w:vertAlign w:val="superscript"/>
        </w:rPr>
        <w:t>-1</w:t>
      </w:r>
      <w:r w:rsidRPr="00514041">
        <w:t xml:space="preserve"> which respectively assigned with D and G. The G peak arises from the stretching motion of the sp</w:t>
      </w:r>
      <w:r w:rsidRPr="00554E34">
        <w:rPr>
          <w:vertAlign w:val="superscript"/>
        </w:rPr>
        <w:t>2</w:t>
      </w:r>
      <w:r w:rsidRPr="00514041">
        <w:t>-hybridized carbon-carbon bond in graphitic materials and D peak corresponds to the disorder structure. In this regard, the intensity ration of D peak to G peak is used for evaluation the quality of graphitization. Hence, the higher the D to G ratio is related to the lower alignment of graphitic planes and thereby lower degree of graphitization in the carbon structure</w:t>
      </w:r>
      <w:r w:rsidR="009E2887">
        <w:t xml:space="preserve"> </w:t>
      </w:r>
      <w:r w:rsidR="00E87CD8">
        <w:rPr>
          <w:rStyle w:val="FootnoteReference"/>
        </w:rPr>
        <w:fldChar w:fldCharType="begin" w:fldLock="1"/>
      </w:r>
      <w:r w:rsidR="001D0871">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Pyrolysis","id":"ITEM-1","issued":{"date-parts":[["2017","5"]]},"page":"91-99","title":"High temperature SU-8 pyrolysis for fabrication of carbon electrodes","type":"article-journal","volume":"125"},"uris":["http://www.mendeley.com/documents/?uuid=d278e1f1-08b3-4538-83fe-b55293be2c43"]}],"mendeley":{"formattedCitation":"[23]","plainTextFormattedCitation":"[23]","previouslyFormattedCitation":"[21]"},"properties":{"noteIndex":0},"schema":"https://github.com/citation-style-language/schema/raw/master/csl-citation.json"}</w:instrText>
      </w:r>
      <w:r w:rsidR="00E87CD8">
        <w:rPr>
          <w:rStyle w:val="FootnoteReference"/>
        </w:rPr>
        <w:fldChar w:fldCharType="separate"/>
      </w:r>
      <w:r w:rsidR="001D0871" w:rsidRPr="001D0871">
        <w:rPr>
          <w:bCs/>
          <w:noProof/>
        </w:rPr>
        <w:t>[23]</w:t>
      </w:r>
      <w:r w:rsidR="00E87CD8">
        <w:rPr>
          <w:rStyle w:val="FootnoteReference"/>
        </w:rPr>
        <w:fldChar w:fldCharType="end"/>
      </w:r>
      <w:r w:rsidRPr="00514041">
        <w:t>. As it can be seen in Figure</w:t>
      </w:r>
      <w:r w:rsidR="00554E34">
        <w:t xml:space="preserve"> 4</w:t>
      </w:r>
      <w:r w:rsidRPr="00514041">
        <w:t>, the intensity of peaks is the same and it means that the mechanical compressive treatment does not change the graphitization microstructure. Furthermore, the mapping Raman Spectroscopy is depicted in Figure and shows the uniform mapping for two samples. This uniformity corresponds to the uniform graphitization microstructures of samples.</w:t>
      </w:r>
    </w:p>
    <w:p w14:paraId="50ECBC67" w14:textId="07ED78E7" w:rsidR="00723B77" w:rsidRDefault="00723B77" w:rsidP="000B1F45">
      <w:pPr>
        <w:pStyle w:val="Els-body-text"/>
        <w:ind w:right="-28"/>
      </w:pPr>
    </w:p>
    <w:p w14:paraId="744801D2" w14:textId="1093EF11" w:rsidR="003A41F3" w:rsidRDefault="003A41F3" w:rsidP="000B1F45">
      <w:pPr>
        <w:pStyle w:val="Els-body-text"/>
        <w:ind w:right="-28"/>
      </w:pPr>
    </w:p>
    <w:p w14:paraId="5C54F193" w14:textId="71E459E3" w:rsidR="003A41F3" w:rsidRDefault="00F9700E" w:rsidP="000B1F45">
      <w:pPr>
        <w:pStyle w:val="Els-body-text"/>
        <w:ind w:right="-28"/>
      </w:pPr>
      <w:r>
        <w:rPr>
          <w:noProof/>
        </w:rPr>
        <w:lastRenderedPageBreak/>
        <mc:AlternateContent>
          <mc:Choice Requires="wpg">
            <w:drawing>
              <wp:anchor distT="0" distB="0" distL="114300" distR="114300" simplePos="0" relativeHeight="251642368" behindDoc="0" locked="0" layoutInCell="1" allowOverlap="1" wp14:anchorId="067B9FA3" wp14:editId="1290EC91">
                <wp:simplePos x="0" y="0"/>
                <wp:positionH relativeFrom="column">
                  <wp:posOffset>429260</wp:posOffset>
                </wp:positionH>
                <wp:positionV relativeFrom="paragraph">
                  <wp:posOffset>11430</wp:posOffset>
                </wp:positionV>
                <wp:extent cx="5010785" cy="327660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010785" cy="3276600"/>
                          <a:chOff x="0" y="0"/>
                          <a:chExt cx="5010785" cy="327660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pic:spPr>
                      </pic:pic>
                      <pic:pic xmlns:pic="http://schemas.openxmlformats.org/drawingml/2006/picture">
                        <pic:nvPicPr>
                          <pic:cNvPr id="17" name="Picture 17" descr="D:\127___08\Alan\Project\SU8\Raman\Main File\Figures\Bes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00375" y="0"/>
                            <a:ext cx="1986915" cy="1554480"/>
                          </a:xfrm>
                          <a:prstGeom prst="rect">
                            <a:avLst/>
                          </a:prstGeom>
                          <a:noFill/>
                          <a:ln>
                            <a:noFill/>
                          </a:ln>
                        </pic:spPr>
                      </pic:pic>
                      <pic:pic xmlns:pic="http://schemas.openxmlformats.org/drawingml/2006/picture">
                        <pic:nvPicPr>
                          <pic:cNvPr id="18" name="Picture 18" descr="D:\127___08\Alan\Project\SU8\Raman\Main File\Figures\Blank.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38475" y="1676400"/>
                            <a:ext cx="1972310" cy="1554480"/>
                          </a:xfrm>
                          <a:prstGeom prst="rect">
                            <a:avLst/>
                          </a:prstGeom>
                          <a:noFill/>
                          <a:ln>
                            <a:noFill/>
                          </a:ln>
                        </pic:spPr>
                      </pic:pic>
                    </wpg:wgp>
                  </a:graphicData>
                </a:graphic>
              </wp:anchor>
            </w:drawing>
          </mc:Choice>
          <mc:Fallback>
            <w:pict>
              <v:group w14:anchorId="57E42285" id="Group 19" o:spid="_x0000_s1026" style="position:absolute;margin-left:33.8pt;margin-top:.9pt;width:394.55pt;height:258pt;z-index:251642368" coordsize="50107,327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">
                  <v:imagedata r:id="rId16" o:title=""/>
                </v:shape>
                <v:shape id="Picture 17" o:spid="_x0000_s1028" type="#_x0000_t75" style="position:absolute;left:30003;width:19869;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">
                  <v:imagedata r:id="rId17" o:title="Best"/>
                </v:shape>
                <v:shape id="Picture 18" o:spid="_x0000_s1029" type="#_x0000_t75" style="position:absolute;left:30384;top:16764;width:1972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">
                  <v:imagedata r:id="rId18" o:title="Blank"/>
                </v:shape>
                <w10:wrap type="square"/>
              </v:group>
            </w:pict>
          </mc:Fallback>
        </mc:AlternateContent>
      </w:r>
    </w:p>
    <w:p w14:paraId="291F05A9" w14:textId="7FB70138" w:rsidR="003A41F3" w:rsidRDefault="003A41F3" w:rsidP="000B1F45">
      <w:pPr>
        <w:pStyle w:val="Els-body-text"/>
        <w:ind w:right="-28"/>
      </w:pPr>
    </w:p>
    <w:p w14:paraId="2032295C" w14:textId="329158E0" w:rsidR="003A41F3" w:rsidRDefault="003A41F3" w:rsidP="000B1F45">
      <w:pPr>
        <w:pStyle w:val="Els-body-text"/>
        <w:ind w:right="-28"/>
      </w:pPr>
    </w:p>
    <w:p w14:paraId="3A231C00" w14:textId="76669B45" w:rsidR="003A41F3" w:rsidRDefault="003A41F3" w:rsidP="000B1F45">
      <w:pPr>
        <w:pStyle w:val="Els-body-text"/>
        <w:ind w:right="-28"/>
      </w:pPr>
    </w:p>
    <w:p w14:paraId="04DF6579" w14:textId="3A7C9EE6" w:rsidR="003A41F3" w:rsidRDefault="003A41F3" w:rsidP="000B1F45">
      <w:pPr>
        <w:pStyle w:val="Els-body-text"/>
        <w:ind w:right="-28"/>
      </w:pPr>
    </w:p>
    <w:p w14:paraId="0DAD9325" w14:textId="692DD6A7" w:rsidR="003A41F3" w:rsidRDefault="003A41F3" w:rsidP="000B1F45">
      <w:pPr>
        <w:pStyle w:val="Els-body-text"/>
        <w:ind w:right="-28"/>
      </w:pPr>
    </w:p>
    <w:p w14:paraId="6BAD5A60" w14:textId="46DEFCF9" w:rsidR="003A41F3" w:rsidRDefault="003A41F3" w:rsidP="000B1F45">
      <w:pPr>
        <w:pStyle w:val="Els-body-text"/>
        <w:ind w:right="-28"/>
      </w:pPr>
    </w:p>
    <w:p w14:paraId="7BF32DAE" w14:textId="3BB6915D" w:rsidR="003A41F3" w:rsidRDefault="003A41F3" w:rsidP="000B1F45">
      <w:pPr>
        <w:pStyle w:val="Els-body-text"/>
        <w:ind w:right="-28"/>
      </w:pPr>
    </w:p>
    <w:p w14:paraId="65F36072" w14:textId="518E797C" w:rsidR="003A41F3" w:rsidRDefault="003A41F3" w:rsidP="000B1F45">
      <w:pPr>
        <w:pStyle w:val="Els-body-text"/>
        <w:ind w:right="-28"/>
      </w:pPr>
    </w:p>
    <w:p w14:paraId="42205006" w14:textId="5579D0A7" w:rsidR="003A41F3" w:rsidRDefault="003A41F3" w:rsidP="000B1F45">
      <w:pPr>
        <w:pStyle w:val="Els-body-text"/>
        <w:ind w:right="-28"/>
      </w:pPr>
    </w:p>
    <w:p w14:paraId="70C159D0" w14:textId="01331A9A" w:rsidR="003A41F3" w:rsidRDefault="003A41F3" w:rsidP="000B1F45">
      <w:pPr>
        <w:pStyle w:val="Els-body-text"/>
        <w:ind w:right="-28"/>
      </w:pPr>
    </w:p>
    <w:p w14:paraId="6D27E0F8" w14:textId="2C6FBD41" w:rsidR="003A41F3" w:rsidRDefault="003A41F3" w:rsidP="000B1F45">
      <w:pPr>
        <w:pStyle w:val="Els-body-text"/>
        <w:ind w:right="-28"/>
      </w:pPr>
    </w:p>
    <w:p w14:paraId="6647E482" w14:textId="0A5A5153" w:rsidR="003A41F3" w:rsidRDefault="003A41F3" w:rsidP="000B1F45">
      <w:pPr>
        <w:pStyle w:val="Els-body-text"/>
        <w:ind w:right="-28"/>
      </w:pPr>
    </w:p>
    <w:p w14:paraId="19795819" w14:textId="541AD7CA" w:rsidR="003A41F3" w:rsidRDefault="003A41F3" w:rsidP="000B1F45">
      <w:pPr>
        <w:pStyle w:val="Els-body-text"/>
        <w:ind w:right="-28"/>
      </w:pPr>
    </w:p>
    <w:p w14:paraId="18E59AB3" w14:textId="2A932301" w:rsidR="003A41F3" w:rsidRDefault="003A41F3" w:rsidP="000B1F45">
      <w:pPr>
        <w:pStyle w:val="Els-body-text"/>
        <w:ind w:right="-28"/>
      </w:pPr>
    </w:p>
    <w:p w14:paraId="1432FFAD" w14:textId="18AF328D" w:rsidR="003A41F3" w:rsidRDefault="003A41F3" w:rsidP="000B1F45">
      <w:pPr>
        <w:pStyle w:val="Els-body-text"/>
        <w:ind w:right="-28"/>
      </w:pPr>
    </w:p>
    <w:p w14:paraId="72A079A2" w14:textId="77777777" w:rsidR="003A41F3" w:rsidRDefault="003A41F3" w:rsidP="00514041">
      <w:pPr>
        <w:pStyle w:val="Els-body-text"/>
        <w:ind w:right="-28"/>
      </w:pPr>
    </w:p>
    <w:p w14:paraId="27D081D4" w14:textId="77777777" w:rsidR="003A41F3" w:rsidRDefault="003A41F3" w:rsidP="00514041">
      <w:pPr>
        <w:pStyle w:val="Els-body-text"/>
        <w:ind w:right="-28"/>
      </w:pPr>
    </w:p>
    <w:p w14:paraId="00E96F89" w14:textId="77777777" w:rsidR="003A41F3" w:rsidRDefault="003A41F3" w:rsidP="00514041">
      <w:pPr>
        <w:pStyle w:val="Els-body-text"/>
        <w:ind w:right="-28"/>
      </w:pPr>
    </w:p>
    <w:p w14:paraId="64BA6A0B" w14:textId="7336D67A" w:rsidR="003A41F3" w:rsidRDefault="003A41F3" w:rsidP="00514041">
      <w:pPr>
        <w:pStyle w:val="Els-body-text"/>
        <w:ind w:right="-28"/>
      </w:pPr>
    </w:p>
    <w:p w14:paraId="408E69DF" w14:textId="3155422A" w:rsidR="003A41F3" w:rsidRDefault="003A41F3" w:rsidP="00514041">
      <w:pPr>
        <w:pStyle w:val="Els-body-text"/>
        <w:ind w:right="-28"/>
      </w:pPr>
    </w:p>
    <w:p w14:paraId="184A469C" w14:textId="77777777" w:rsidR="003A41F3" w:rsidRDefault="003A41F3" w:rsidP="00514041">
      <w:pPr>
        <w:pStyle w:val="Els-body-text"/>
        <w:ind w:right="-28"/>
      </w:pPr>
    </w:p>
    <w:p w14:paraId="29F4FECE" w14:textId="764EAB84" w:rsidR="003A41F3" w:rsidRDefault="003A41F3" w:rsidP="00514041">
      <w:pPr>
        <w:pStyle w:val="Els-body-text"/>
        <w:ind w:right="-28"/>
      </w:pPr>
    </w:p>
    <w:p w14:paraId="4FCFEE93" w14:textId="55B2F105" w:rsidR="003A41F3" w:rsidRPr="00554E34" w:rsidRDefault="00554E34" w:rsidP="00F9700E">
      <w:pPr>
        <w:pStyle w:val="Els-body-text"/>
        <w:ind w:right="-28"/>
        <w:jc w:val="center"/>
        <w:rPr>
          <w:sz w:val="16"/>
          <w:szCs w:val="16"/>
        </w:rPr>
      </w:pPr>
      <w:r w:rsidRPr="00554E34">
        <w:rPr>
          <w:sz w:val="16"/>
          <w:szCs w:val="16"/>
        </w:rPr>
        <w:t>Figure 4</w:t>
      </w:r>
      <w:r w:rsidR="00F9700E" w:rsidRPr="00554E34">
        <w:rPr>
          <w:sz w:val="16"/>
          <w:szCs w:val="16"/>
        </w:rPr>
        <w:t>: Average Raman spectrum of a) Control Sample and b) Compressed Sample. Mapping of Raman spectroscopy of c) Control Sample and d) Compressed Sample.</w:t>
      </w:r>
    </w:p>
    <w:p w14:paraId="550439F8" w14:textId="77777777" w:rsidR="003A41F3" w:rsidRDefault="003A41F3" w:rsidP="00514041">
      <w:pPr>
        <w:pStyle w:val="Els-body-text"/>
        <w:ind w:right="-28"/>
      </w:pPr>
    </w:p>
    <w:p w14:paraId="6D77D0E0" w14:textId="7E80D575" w:rsidR="00514041" w:rsidRDefault="00514041" w:rsidP="00514041">
      <w:pPr>
        <w:pStyle w:val="Els-body-text"/>
        <w:ind w:right="-28"/>
      </w:pPr>
      <w:r w:rsidRPr="00514041">
        <w:t>We also carried out XRD analysis to evaluate the crystalline microstructure. The results are shown in Figure</w:t>
      </w:r>
      <w:r w:rsidR="00554E34">
        <w:t xml:space="preserve"> 5</w:t>
      </w:r>
      <w:r w:rsidRPr="00514041">
        <w:t xml:space="preserve"> and two broad diffraction peaks can be observed in both the samples, in 22° and 55°. The broad band at 22° and 55 are related to (002) plane and (100) plane respectively</w:t>
      </w:r>
      <w:r w:rsidR="00406F1E">
        <w:t xml:space="preserve"> </w:t>
      </w:r>
      <w:r w:rsidR="00E87CD8">
        <w:rPr>
          <w:rStyle w:val="FootnoteReference"/>
        </w:rPr>
        <w:fldChar w:fldCharType="begin" w:fldLock="1"/>
      </w:r>
      <w:r w:rsidR="001D0871">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Transactions","id":"ITEM-1","issue":"1","issued":{"date-parts":[["2018","4","5"]]},"page":"21-27","title":"Fabrication of SU-8 Derived Three-Dimensional Carbon Microelectrodes as High Capacity Anodes for Lithium-Ion Batteries","type":"article-journal","volume":"85"},"uris":["http://www.mendeley.com/documents/?uuid=0499dfed-488d-451e-a122-5bfdfd61a60c"]}],"mendeley":{"formattedCitation":"[24]","plainTextFormattedCitation":"[24]","previouslyFormattedCitation":"[22]"},"properties":{"noteIndex":0},"schema":"https://github.com/citation-style-language/schema/raw/master/csl-citation.json"}</w:instrText>
      </w:r>
      <w:r w:rsidR="00E87CD8">
        <w:rPr>
          <w:rStyle w:val="FootnoteReference"/>
        </w:rPr>
        <w:fldChar w:fldCharType="separate"/>
      </w:r>
      <w:r w:rsidR="001D0871" w:rsidRPr="001D0871">
        <w:rPr>
          <w:bCs/>
          <w:noProof/>
        </w:rPr>
        <w:t>[24]</w:t>
      </w:r>
      <w:r w:rsidR="00E87CD8">
        <w:rPr>
          <w:rStyle w:val="FootnoteReference"/>
        </w:rPr>
        <w:fldChar w:fldCharType="end"/>
      </w:r>
      <w:r w:rsidRPr="00514041">
        <w:t xml:space="preserve">. The broadness of these peaks </w:t>
      </w:r>
      <w:r w:rsidR="003B57CA" w:rsidRPr="00514041">
        <w:t>implies</w:t>
      </w:r>
      <w:r w:rsidRPr="00514041">
        <w:t xml:space="preserve"> the poor stacking of graphene layers in (002) and (100) plane.</w:t>
      </w:r>
    </w:p>
    <w:p w14:paraId="65BCA34D" w14:textId="31D7773D" w:rsidR="009B308B" w:rsidRDefault="009B308B" w:rsidP="00514041">
      <w:pPr>
        <w:pStyle w:val="Els-body-text"/>
        <w:ind w:right="-28"/>
      </w:pPr>
    </w:p>
    <w:p w14:paraId="4CEB8B88" w14:textId="2C4B211B" w:rsidR="009A42EB" w:rsidRDefault="009A42EB" w:rsidP="00514041">
      <w:pPr>
        <w:pStyle w:val="Els-body-text"/>
        <w:ind w:right="-28"/>
      </w:pPr>
    </w:p>
    <w:p w14:paraId="71C1D099" w14:textId="5941C4C0" w:rsidR="009B308B" w:rsidRDefault="009A42EB" w:rsidP="00514041">
      <w:pPr>
        <w:pStyle w:val="Els-body-text"/>
        <w:ind w:right="-28"/>
      </w:pPr>
      <w:r>
        <w:rPr>
          <w:noProof/>
          <w:sz w:val="28"/>
          <w:szCs w:val="28"/>
        </w:rPr>
        <w:drawing>
          <wp:anchor distT="0" distB="0" distL="114300" distR="114300" simplePos="0" relativeHeight="251655680" behindDoc="0" locked="0" layoutInCell="1" allowOverlap="1" wp14:anchorId="0C662E90" wp14:editId="796861B8">
            <wp:simplePos x="0" y="0"/>
            <wp:positionH relativeFrom="margin">
              <wp:posOffset>1352550</wp:posOffset>
            </wp:positionH>
            <wp:positionV relativeFrom="paragraph">
              <wp:posOffset>11430</wp:posOffset>
            </wp:positionV>
            <wp:extent cx="2926080" cy="175514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755140"/>
                    </a:xfrm>
                    <a:prstGeom prst="rect">
                      <a:avLst/>
                    </a:prstGeom>
                    <a:noFill/>
                  </pic:spPr>
                </pic:pic>
              </a:graphicData>
            </a:graphic>
            <wp14:sizeRelH relativeFrom="margin">
              <wp14:pctWidth>0</wp14:pctWidth>
            </wp14:sizeRelH>
            <wp14:sizeRelV relativeFrom="margin">
              <wp14:pctHeight>0</wp14:pctHeight>
            </wp14:sizeRelV>
          </wp:anchor>
        </w:drawing>
      </w:r>
    </w:p>
    <w:p w14:paraId="6F081102" w14:textId="046A9896" w:rsidR="009A42EB" w:rsidRDefault="009A42EB" w:rsidP="00514041">
      <w:pPr>
        <w:pStyle w:val="Els-body-text"/>
        <w:ind w:right="-28"/>
      </w:pPr>
    </w:p>
    <w:p w14:paraId="26016458" w14:textId="16A40C4E" w:rsidR="009A42EB" w:rsidRDefault="009A42EB" w:rsidP="00514041">
      <w:pPr>
        <w:pStyle w:val="Els-body-text"/>
        <w:ind w:right="-28"/>
      </w:pPr>
    </w:p>
    <w:p w14:paraId="2E78C0CA" w14:textId="68F0F4A7" w:rsidR="009A42EB" w:rsidRDefault="009A42EB" w:rsidP="00514041">
      <w:pPr>
        <w:pStyle w:val="Els-body-text"/>
        <w:ind w:right="-28"/>
      </w:pPr>
    </w:p>
    <w:p w14:paraId="7EE68CBF" w14:textId="52F5A238" w:rsidR="009A42EB" w:rsidRDefault="009A42EB" w:rsidP="00514041">
      <w:pPr>
        <w:pStyle w:val="Els-body-text"/>
        <w:ind w:right="-28"/>
      </w:pPr>
    </w:p>
    <w:p w14:paraId="345D1782" w14:textId="0EE8E937" w:rsidR="009A42EB" w:rsidRDefault="009A42EB" w:rsidP="00514041">
      <w:pPr>
        <w:pStyle w:val="Els-body-text"/>
        <w:ind w:right="-28"/>
      </w:pPr>
    </w:p>
    <w:p w14:paraId="18478E4B" w14:textId="6BCD40BD" w:rsidR="009A42EB" w:rsidRDefault="009A42EB" w:rsidP="00514041">
      <w:pPr>
        <w:pStyle w:val="Els-body-text"/>
        <w:ind w:right="-28"/>
      </w:pPr>
    </w:p>
    <w:p w14:paraId="3C397D82" w14:textId="49226A01" w:rsidR="009A42EB" w:rsidRDefault="009A42EB" w:rsidP="00514041">
      <w:pPr>
        <w:pStyle w:val="Els-body-text"/>
        <w:ind w:right="-28"/>
      </w:pPr>
    </w:p>
    <w:p w14:paraId="4849899F" w14:textId="77EB8EE1" w:rsidR="009A42EB" w:rsidRDefault="009A42EB" w:rsidP="00514041">
      <w:pPr>
        <w:pStyle w:val="Els-body-text"/>
        <w:ind w:right="-28"/>
      </w:pPr>
    </w:p>
    <w:p w14:paraId="22D54E9E" w14:textId="0AE691AC" w:rsidR="009A42EB" w:rsidRDefault="009A42EB" w:rsidP="00514041">
      <w:pPr>
        <w:pStyle w:val="Els-body-text"/>
        <w:ind w:right="-28"/>
      </w:pPr>
    </w:p>
    <w:p w14:paraId="4A6F2948" w14:textId="1C75C8D9" w:rsidR="009A42EB" w:rsidRDefault="009A42EB" w:rsidP="00514041">
      <w:pPr>
        <w:pStyle w:val="Els-body-text"/>
        <w:ind w:right="-28"/>
      </w:pPr>
    </w:p>
    <w:p w14:paraId="6DA6FB0E" w14:textId="7AFB09D6" w:rsidR="009A42EB" w:rsidRDefault="009A42EB" w:rsidP="00514041">
      <w:pPr>
        <w:pStyle w:val="Els-body-text"/>
        <w:ind w:right="-28"/>
      </w:pPr>
    </w:p>
    <w:p w14:paraId="40D3CD7C" w14:textId="1B49F757" w:rsidR="009A42EB" w:rsidRPr="00554E34" w:rsidRDefault="009A42EB" w:rsidP="009A42EB">
      <w:pPr>
        <w:pStyle w:val="Els-body-text"/>
        <w:ind w:right="-28"/>
        <w:jc w:val="center"/>
        <w:rPr>
          <w:sz w:val="16"/>
          <w:szCs w:val="16"/>
        </w:rPr>
      </w:pPr>
      <w:r w:rsidRPr="00554E34">
        <w:rPr>
          <w:sz w:val="16"/>
          <w:szCs w:val="16"/>
        </w:rPr>
        <w:t xml:space="preserve">Figure </w:t>
      </w:r>
      <w:r w:rsidR="00554E34" w:rsidRPr="00554E34">
        <w:rPr>
          <w:sz w:val="16"/>
          <w:szCs w:val="16"/>
        </w:rPr>
        <w:t>5</w:t>
      </w:r>
      <w:r w:rsidRPr="00554E34">
        <w:rPr>
          <w:sz w:val="16"/>
          <w:szCs w:val="16"/>
        </w:rPr>
        <w:t>: X-Ray diffraction pattern for a) Control Sample and b) Compressed Sample</w:t>
      </w:r>
    </w:p>
    <w:p w14:paraId="0BB5438B" w14:textId="77777777" w:rsidR="009A42EB" w:rsidRDefault="009A42EB" w:rsidP="00514041">
      <w:pPr>
        <w:pStyle w:val="Els-body-text"/>
        <w:ind w:right="-28"/>
      </w:pPr>
    </w:p>
    <w:p w14:paraId="7CC62C69" w14:textId="344D881F" w:rsidR="009A42EB" w:rsidRDefault="009A42EB" w:rsidP="00514041">
      <w:pPr>
        <w:pStyle w:val="Els-body-text"/>
        <w:ind w:right="-28"/>
      </w:pPr>
    </w:p>
    <w:p w14:paraId="1D6BD951" w14:textId="77777777" w:rsidR="009A42EB" w:rsidRPr="00514041" w:rsidRDefault="009A42EB" w:rsidP="00514041">
      <w:pPr>
        <w:pStyle w:val="Els-body-text"/>
        <w:ind w:right="-28"/>
      </w:pPr>
    </w:p>
    <w:p w14:paraId="4A4BF36E" w14:textId="77777777" w:rsidR="00531B1B" w:rsidRDefault="00531B1B">
      <w:pPr>
        <w:pStyle w:val="Els-body-text"/>
        <w:ind w:right="-28"/>
      </w:pPr>
    </w:p>
    <w:p w14:paraId="5EC6A557" w14:textId="77777777" w:rsidR="00531B1B" w:rsidRDefault="00531B1B">
      <w:pPr>
        <w:pStyle w:val="Heading1"/>
        <w:pBdr>
          <w:right w:val="single" w:sz="4" w:space="1" w:color="auto"/>
        </w:pBdr>
        <w:spacing w:after="200" w:line="240" w:lineRule="exact"/>
      </w:pPr>
      <w:r>
        <w:lastRenderedPageBreak/>
        <w:t>Nomenclature</w:t>
      </w:r>
    </w:p>
    <w:p w14:paraId="05C1E768" w14:textId="6D36CF68" w:rsidR="00531B1B" w:rsidRDefault="00955D12">
      <w:pPr>
        <w:pBdr>
          <w:top w:val="single" w:sz="4" w:space="1" w:color="auto"/>
          <w:left w:val="single" w:sz="4" w:space="0" w:color="auto"/>
          <w:bottom w:val="single" w:sz="4" w:space="7" w:color="auto"/>
          <w:right w:val="single" w:sz="4" w:space="1" w:color="auto"/>
        </w:pBdr>
        <w:spacing w:line="240" w:lineRule="exact"/>
      </w:pPr>
      <w:r>
        <w:t>PDMS</w:t>
      </w:r>
      <w:r w:rsidR="00531B1B">
        <w:tab/>
      </w:r>
      <w:r w:rsidRPr="00955D12">
        <w:t>Polydimethylsiloxane</w:t>
      </w:r>
    </w:p>
    <w:p w14:paraId="2B812AB9" w14:textId="7F35F0CF" w:rsidR="00531B1B" w:rsidRDefault="00955D12" w:rsidP="00955D12">
      <w:pPr>
        <w:pBdr>
          <w:top w:val="single" w:sz="4" w:space="1" w:color="auto"/>
          <w:left w:val="single" w:sz="4" w:space="0" w:color="auto"/>
          <w:bottom w:val="single" w:sz="4" w:space="7" w:color="auto"/>
          <w:right w:val="single" w:sz="4" w:space="1" w:color="auto"/>
        </w:pBdr>
        <w:spacing w:line="240" w:lineRule="exact"/>
      </w:pPr>
      <w:r>
        <w:t>UV</w:t>
      </w:r>
      <w:r w:rsidR="00531B1B">
        <w:tab/>
      </w:r>
      <w:r w:rsidRPr="00955D12">
        <w:t>Ultraviolet</w:t>
      </w:r>
    </w:p>
    <w:p w14:paraId="6A8C3375" w14:textId="77777777" w:rsidR="00531B1B" w:rsidRDefault="00531B1B">
      <w:pPr>
        <w:pStyle w:val="Els-reference-head"/>
        <w:spacing w:before="240" w:after="240" w:line="240" w:lineRule="exact"/>
      </w:pPr>
      <w:r>
        <w:t>References</w:t>
      </w:r>
    </w:p>
    <w:p w14:paraId="16ABF991" w14:textId="660A036F" w:rsidR="001D0871" w:rsidRPr="001D0871" w:rsidRDefault="003B72F0" w:rsidP="003B72F0">
      <w:pPr>
        <w:autoSpaceDE w:val="0"/>
        <w:autoSpaceDN w:val="0"/>
        <w:adjustRightInd w:val="0"/>
        <w:ind w:left="640" w:hanging="640"/>
        <w:rPr>
          <w:noProof/>
          <w:sz w:val="16"/>
          <w:szCs w:val="24"/>
        </w:rPr>
      </w:pPr>
      <w:r>
        <w:rPr>
          <w:rFonts w:eastAsia="Batang"/>
          <w:sz w:val="16"/>
          <w:lang w:val="en-US" w:eastAsia="ko-KR"/>
        </w:rPr>
        <w:t xml:space="preserve">       </w:t>
      </w:r>
      <w:r w:rsidR="00162540">
        <w:rPr>
          <w:rFonts w:eastAsia="Batang"/>
          <w:sz w:val="16"/>
          <w:lang w:val="en-US" w:eastAsia="ko-KR"/>
        </w:rPr>
        <w:fldChar w:fldCharType="begin" w:fldLock="1"/>
      </w:r>
      <w:r w:rsidR="00162540">
        <w:rPr>
          <w:rFonts w:eastAsia="Batang"/>
          <w:sz w:val="16"/>
          <w:lang w:val="en-US" w:eastAsia="ko-KR"/>
        </w:rPr>
        <w:instrText xml:space="preserve">ADDIN Mendeley Bibliography CSL_BIBLIOGRAPHY </w:instrText>
      </w:r>
      <w:r w:rsidR="00162540">
        <w:rPr>
          <w:rFonts w:eastAsia="Batang"/>
          <w:sz w:val="16"/>
          <w:lang w:val="en-US" w:eastAsia="ko-KR"/>
        </w:rPr>
        <w:fldChar w:fldCharType="separate"/>
      </w:r>
      <w:r w:rsidR="001D0871" w:rsidRPr="001D0871">
        <w:rPr>
          <w:noProof/>
          <w:sz w:val="16"/>
          <w:szCs w:val="24"/>
        </w:rPr>
        <w:t>[1]</w:t>
      </w:r>
      <w:r w:rsidR="001D0871" w:rsidRPr="001D0871">
        <w:rPr>
          <w:noProof/>
          <w:sz w:val="16"/>
          <w:szCs w:val="24"/>
        </w:rPr>
        <w:tab/>
        <w:t>R.L. McCreery, Advanced Carbon Electrode Materials for Molecular Electrochemistry, Chem. Rev. 108 (2008) 2646–2687. https://doi.org/10.1021/cr068076m.</w:t>
      </w:r>
    </w:p>
    <w:p w14:paraId="5E920086" w14:textId="014598F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w:t>
      </w:r>
      <w:r w:rsidR="001D0871" w:rsidRPr="001D0871">
        <w:rPr>
          <w:noProof/>
          <w:sz w:val="16"/>
          <w:szCs w:val="24"/>
        </w:rPr>
        <w:tab/>
        <w:t>A.K. Geim, Random Walk to Graphene (Nobel Lecture), Angew. Chemie Int. Ed. 50 (2011) 6966–6985. https://doi.org/10.1002/anie.201101174.</w:t>
      </w:r>
    </w:p>
    <w:p w14:paraId="222AEE25" w14:textId="67A35D7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[3]</w:t>
      </w:r>
      <w:r w:rsidR="001D0871" w:rsidRPr="001D0871">
        <w:rPr>
          <w:noProof/>
          <w:sz w:val="16"/>
          <w:szCs w:val="24"/>
        </w:rPr>
        <w:tab/>
        <w:t>M.J. Allen, V.C. Tung, R.B. Kaner, Honeycomb Carbon: A Review of Graphene, Chem. Rev. 110 (2010) 132–145. https://doi.org/10.1021/cr900070d.</w:t>
      </w:r>
    </w:p>
    <w:p w14:paraId="63FED6A2" w14:textId="1114D7B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[4]</w:t>
      </w:r>
      <w:r w:rsidR="001D0871" w:rsidRPr="001D0871">
        <w:rPr>
          <w:noProof/>
          <w:sz w:val="16"/>
          <w:szCs w:val="24"/>
        </w:rPr>
        <w:tab/>
        <w:t>Y. Zhu, S. Murali, W. Cai, X. Li, J.W. Suk, J.R. Potts, R.S. Ruoff, Graphene and Graphene Oxide: Synthesis, Properties, and Applications, Adv. Mater. 22 (2010) 3906–3924. https://doi.org/10.1002/adma.201001068.</w:t>
      </w:r>
    </w:p>
    <w:p w14:paraId="427CF2D9" w14:textId="3A6007B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[5]</w:t>
      </w:r>
      <w:r w:rsidR="001D0871" w:rsidRPr="001D0871">
        <w:rPr>
          <w:noProof/>
          <w:sz w:val="16"/>
          <w:szCs w:val="24"/>
        </w:rPr>
        <w:tab/>
        <w:t xml:space="preserve">M.. Katsnelson, A.. Geim, Electron scattering on microscopic corrugations in graphene, Philos. Trans. R. Soc. A Math. Phys. Eng. Sci. </w:t>
      </w:r>
      <w:r>
        <w:rPr>
          <w:rFonts w:eastAsia="Batang"/>
          <w:sz w:val="16"/>
          <w:lang w:val="en-US" w:eastAsia="ko-KR"/>
        </w:rPr>
        <w:t xml:space="preserve">         </w:t>
      </w:r>
      <w:r w:rsidR="001D0871" w:rsidRPr="001D0871">
        <w:rPr>
          <w:noProof/>
          <w:sz w:val="16"/>
          <w:szCs w:val="24"/>
        </w:rPr>
        <w:t>366 (2008) 195–204. https://doi.org/10.1098/rsta.2007.2157.</w:t>
      </w:r>
    </w:p>
    <w:p w14:paraId="4E7D3B2F" w14:textId="60DDDC79"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[6]</w:t>
      </w:r>
      <w:r w:rsidR="001D0871" w:rsidRPr="001D0871">
        <w:rPr>
          <w:noProof/>
          <w:sz w:val="16"/>
          <w:szCs w:val="24"/>
        </w:rPr>
        <w:tab/>
        <w:t>D. Li, R.B. Kaner, MATERIALS SCIENCE: Graphene-Based Materials, Science (80-. ). 320 (2008) 1170–1171. https://doi.org/10.1126/science.1158180.</w:t>
      </w:r>
    </w:p>
    <w:p w14:paraId="35545770" w14:textId="702BF18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[7]</w:t>
      </w:r>
      <w:r w:rsidR="001D0871" w:rsidRPr="001D0871">
        <w:rPr>
          <w:noProof/>
          <w:sz w:val="16"/>
          <w:szCs w:val="24"/>
        </w:rPr>
        <w:tab/>
        <w:t>A.K. Geim, K.S. Novoselov, The rise of graphene, Nat. Mater. 6 (2007) 183–191. https://doi.org/10.1038/nmat1849.</w:t>
      </w:r>
    </w:p>
    <w:p w14:paraId="7FAB2399" w14:textId="12DE2B3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[8]</w:t>
      </w:r>
      <w:r w:rsidR="001D0871" w:rsidRPr="001D0871">
        <w:rPr>
          <w:noProof/>
          <w:sz w:val="16"/>
          <w:szCs w:val="24"/>
        </w:rPr>
        <w:tab/>
        <w:t>A.K. Geim, Graphene: Status and Prospects, Science (80-. ). 324 (2009) 1530–1534. https://doi.org/10.1126/science.1158877.</w:t>
      </w:r>
    </w:p>
    <w:p w14:paraId="6381A276" w14:textId="526F4CB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[9]</w:t>
      </w:r>
      <w:r w:rsidR="001D0871" w:rsidRPr="001D0871">
        <w:rPr>
          <w:noProof/>
          <w:sz w:val="16"/>
          <w:szCs w:val="24"/>
        </w:rPr>
        <w:tab/>
        <w:t>H.C. Schniepp, J.-L. Li, M.J. McAllister, H. Sai, M. Herrera-Alonso, D.H. Adamson, R.K. Prud’homme, R. Car, D.A. Saville, I.A. Aksay, Functionalized Single Graphene Sheets Derived from Splitting Graphite Oxide, J. Phys. Chem. B. 110 (2006) 8535–8539. https://doi.org/10.1021/jp060936f.</w:t>
      </w:r>
    </w:p>
    <w:p w14:paraId="7F4268B2" w14:textId="59B6BCA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[10]</w:t>
      </w:r>
      <w:r w:rsidR="001D0871" w:rsidRPr="001D0871">
        <w:rPr>
          <w:noProof/>
          <w:sz w:val="16"/>
          <w:szCs w:val="24"/>
        </w:rPr>
        <w:tab/>
        <w:t>H.C. Schniepp, K.N. Kudin, J.-L. Li, R.K. Prud’homme, R. Car, D.A. Saville, I.A. Aksay, Bending Properties of Single Functionalized Graphene Sheets Probed by Atomic Force Microscopy, ACS Nano. 2 (2008) 2577–2584. https://doi.org/10.1021/nn800457s.</w:t>
      </w:r>
    </w:p>
    <w:p w14:paraId="31B78115" w14:textId="18B1026D"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[11]</w:t>
      </w:r>
      <w:r w:rsidR="001D0871" w:rsidRPr="001D0871">
        <w:rPr>
          <w:noProof/>
          <w:sz w:val="16"/>
          <w:szCs w:val="24"/>
        </w:rPr>
        <w:tab/>
        <w:t>M.F. El-Kady, V. Strong, S. Dubin, R.B. Kaner, Laser Scribing of High-Performance and Flexible Graphene-Based Electrochemical Capacitors, Science (80-. ). 335 (2012) 1326–1330. https://doi.org/10.1126/science.1216744.</w:t>
      </w:r>
    </w:p>
    <w:p w14:paraId="67DFC563" w14:textId="17DD1D1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[12]</w:t>
      </w:r>
      <w:r w:rsidR="001D0871" w:rsidRPr="001D0871">
        <w:rPr>
          <w:noProof/>
          <w:sz w:val="16"/>
          <w:szCs w:val="24"/>
        </w:rPr>
        <w:tab/>
        <w:t>B. Cardenas-Benitez, C. Eschenbaum, D. Mager, J.G. Korvink, M.J. Madou, U. Lemmer, I. De Leon, S.O. Martinez-Chapa, Pyrolysis-induced shrinking of three-dimensional structures fabricated by two-photon polymerization: experiment and theoretical model, Microsystems Nanoeng. 5 (2019). https://doi.org/10.1038/s41378-019-0079-9.</w:t>
      </w:r>
    </w:p>
    <w:p w14:paraId="0EA4611A" w14:textId="2D9DC00A"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[13]</w:t>
      </w:r>
      <w:r w:rsidR="001D0871" w:rsidRPr="001D0871">
        <w:rPr>
          <w:noProof/>
          <w:sz w:val="16"/>
          <w:szCs w:val="24"/>
        </w:rPr>
        <w:tab/>
        <w:t>B.Y. Park, L. Taherabadi, C. Wang, J. Zoval, M.J. Madou, Electrical Properties and Shrinkage of Carbonized Photoresist Films and the Implications for Carbon Microelectromechanical Systems Devices in Conductive Media, J. Electrochem. Soc. 152 (2005) J136. https://doi.org/10.1149/1.2116707.</w:t>
      </w:r>
    </w:p>
    <w:p w14:paraId="532DD8C4" w14:textId="47F2185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[14]</w:t>
      </w:r>
      <w:r w:rsidR="001D0871" w:rsidRPr="001D0871">
        <w:rPr>
          <w:noProof/>
          <w:sz w:val="16"/>
          <w:szCs w:val="24"/>
        </w:rPr>
        <w:tab/>
        <w:t>G. Canton, T. Do, L. Kulinsky, M. Madou, Improved conductivity of suspended carbon fibers through integration of C-MEMS and Electro-Mechanical Spinning technologies, Carbon N. Y. 71 (2014) 338–342. https://doi.org/10.1016/j.carbon.2014.01.009.</w:t>
      </w:r>
    </w:p>
    <w:p w14:paraId="20E1CB7E" w14:textId="2879139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[15]</w:t>
      </w:r>
      <w:r w:rsidR="001D0871" w:rsidRPr="001D0871">
        <w:rPr>
          <w:noProof/>
          <w:sz w:val="16"/>
          <w:szCs w:val="24"/>
        </w:rPr>
        <w:tab/>
        <w:t>N. Liu, K. Kim, H.Y. Jeong, P.C. Hsu, Y. Cui, Z. Bao, Effect of Chemical Structure on Polymer-Templated Growth of Graphitic Nanoribbons, ACS Nano. 9 (2015) 9043–9049. https://doi.org/10.1021/acsnano.5b03134.</w:t>
      </w:r>
    </w:p>
    <w:p w14:paraId="11487705" w14:textId="7F4C2D76"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[16]</w:t>
      </w:r>
      <w:r w:rsidR="001D0871" w:rsidRPr="001D0871">
        <w:rPr>
          <w:noProof/>
          <w:sz w:val="16"/>
          <w:szCs w:val="24"/>
        </w:rPr>
        <w:tab/>
        <w:t>A. Allaoui, S.V. Hoa, M.D. Pugh, The electronic transport properties and microstructure of carbon nanofiber/epoxy composites, Compos. Sci. Technol. 68 (2008) 410–416. https://doi.org/10.1016/j.compscitech.2007.06.028.</w:t>
      </w:r>
    </w:p>
    <w:p w14:paraId="240AB0EB" w14:textId="7858BCB4"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[17]</w:t>
      </w:r>
      <w:r w:rsidR="001D0871" w:rsidRPr="001D0871">
        <w:rPr>
          <w:noProof/>
          <w:sz w:val="16"/>
          <w:szCs w:val="24"/>
        </w:rPr>
        <w:tab/>
        <w:t>M. Ghazinejad, S. Holmberg, O. Pilloni, L. Oropeza-Ramos, M. Madou, Graphitizing Non-graphitizable Carbons by Stress-induced Routes, Sci. Rep. 7 (2017) 16551. https://doi.org/10.1038/s41598-017-16424-z.</w:t>
      </w:r>
    </w:p>
    <w:p w14:paraId="4931E064" w14:textId="69B24D9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[18]</w:t>
      </w:r>
      <w:r w:rsidR="001D0871" w:rsidRPr="001D0871">
        <w:rPr>
          <w:noProof/>
          <w:sz w:val="16"/>
          <w:szCs w:val="24"/>
        </w:rPr>
        <w:tab/>
        <w:t>T. Maitra, S. Sharma, A. Srivastava, Y.K. Cho, M. Madou, A. Sharma, Improved graphitization and electrical conductivity of suspended carbon nanofibers derived from carbon nanotube/polyacrylonitrile composites by directed electrospinning, Carbon N. Y. 50 (2012) 1753–1761. https://doi.org/10.1016/j.carbon.2011.12.021.</w:t>
      </w:r>
    </w:p>
    <w:p w14:paraId="197A3EF0" w14:textId="3243AF8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[19]</w:t>
      </w:r>
      <w:r w:rsidR="001D0871" w:rsidRPr="001D0871">
        <w:rPr>
          <w:noProof/>
          <w:sz w:val="16"/>
          <w:szCs w:val="24"/>
        </w:rPr>
        <w:tab/>
        <w:t>D. Mattia, M.P. Rossi, B.M. Kim, G. Korneva, H.H. Bau, Y. Gogotsi, Effect of Graphitization on the Wettability and Electrical Conductivity of CVD-Carbon Nanotubes and Films, J. Phys. Chem. B. 110 (2006) 9850–9855. https://doi.org/10.1021/jp061138s.</w:t>
      </w:r>
    </w:p>
    <w:p w14:paraId="01CD322A" w14:textId="7690F63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[20]</w:t>
      </w:r>
      <w:r w:rsidR="001D0871" w:rsidRPr="001D0871">
        <w:rPr>
          <w:noProof/>
          <w:sz w:val="16"/>
          <w:szCs w:val="24"/>
        </w:rPr>
        <w:tab/>
        <w:t>S. Holmberg, M. Ghazinejad, E. Cho, D. George, B. Pollack, A. Perebikovsky, R. Ragan, M. Madou, Stress-activated pyrolytic carbon nanofibers for electrochemical platforms, Electrochim. Acta. 290 (2018) 639–648. https://doi.org/10.1016/j.electacta.2018.09.013.</w:t>
      </w:r>
    </w:p>
    <w:p w14:paraId="380A38D8" w14:textId="4A21323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[21]</w:t>
      </w:r>
      <w:r w:rsidR="001D0871" w:rsidRPr="001D0871">
        <w:rPr>
          <w:noProof/>
          <w:sz w:val="16"/>
          <w:szCs w:val="24"/>
        </w:rPr>
        <w:tab/>
        <w:t>M. Yoonessi, J.R. Gaier, M. Sahimi, T.L. Daulton, R.B. Kaner, M.A. Meador, Fabrication of Graphene–Polyimide Nanocomposites with Superior Electrical Conductivity, ACS Appl. Mater. Interfaces. 9 (2017) 43230–43238. https://doi.org/10.1021/acsami.7b12104.</w:t>
      </w:r>
    </w:p>
    <w:p w14:paraId="7B338A2A" w14:textId="53B10BD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[22]</w:t>
      </w:r>
      <w:r w:rsidR="001D0871" w:rsidRPr="001D0871">
        <w:rPr>
          <w:noProof/>
          <w:sz w:val="16"/>
          <w:szCs w:val="24"/>
        </w:rPr>
        <w:tab/>
        <w:t>B. Xue, Y. Zou, Y. Yang, A photochemical approach for preparing graphene and fabrication of SU-8/graphene composite conductive micropatterns, Mater. Des. 132 (2017) 505–511. https://doi.org/10.1016/j.matdes.2017.07.034.</w:t>
      </w:r>
    </w:p>
    <w:p w14:paraId="034859FC" w14:textId="0B6C457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[23]</w:t>
      </w:r>
      <w:r w:rsidR="001D0871" w:rsidRPr="001D0871">
        <w:rPr>
          <w:noProof/>
          <w:sz w:val="16"/>
          <w:szCs w:val="24"/>
        </w:rPr>
        <w:tab/>
        <w:t>Y.M. Hassan, C. Caviglia, S. Hemanth, D.M.A. Mackenzie, T.S. Alstrøm, D.H. Petersen, S.S. Keller, High temperature SU-8 pyrolysis for fabrication of carbon electrodes, J. Anal. Appl. Pyrolysis. 125 (2017) 91–99. https://doi.org/10.1016/j.jaap.2017.04.015.</w:t>
      </w:r>
    </w:p>
    <w:p w14:paraId="09B0BB3E" w14:textId="02B240CA" w:rsidR="001D0871" w:rsidRPr="001D0871" w:rsidRDefault="008C08EB" w:rsidP="001D0871">
      <w:pPr>
        <w:autoSpaceDE w:val="0"/>
        <w:autoSpaceDN w:val="0"/>
        <w:adjustRightInd w:val="0"/>
        <w:ind w:left="640" w:hanging="640"/>
        <w:rPr>
          <w:noProof/>
          <w:sz w:val="16"/>
        </w:rPr>
      </w:pPr>
      <w:r>
        <w:rPr>
          <w:rFonts w:eastAsia="Batang"/>
          <w:sz w:val="16"/>
          <w:lang w:val="en-US" w:eastAsia="ko-KR"/>
        </w:rPr>
        <w:t xml:space="preserve">       </w:t>
      </w:r>
      <w:r w:rsidR="001D0871" w:rsidRPr="001D0871">
        <w:rPr>
          <w:noProof/>
          <w:sz w:val="16"/>
          <w:szCs w:val="24"/>
        </w:rPr>
        <w:t>[24]</w:t>
      </w:r>
      <w:r w:rsidR="001D0871" w:rsidRPr="001D0871">
        <w:rPr>
          <w:noProof/>
          <w:sz w:val="16"/>
          <w:szCs w:val="24"/>
        </w:rPr>
        <w:tab/>
        <w:t>S. Mamidi, M. Kakunuri, C.S. Sharma, Fabrication of SU-8 Derived Three-Dimensional Carbon Microelectrodes as High Capacity Anodes for Lithium-Ion Batteries, ECS Trans. 85 (2018) 21–27. https://doi.org/10.1149/08501.0021ecst.</w:t>
      </w:r>
    </w:p>
    <w:p w14:paraId="6812FE48" w14:textId="7D88AA18" w:rsidR="00CE7F89" w:rsidRDefault="00162540" w:rsidP="00186DA3">
      <w:pPr>
        <w:autoSpaceDE w:val="0"/>
        <w:autoSpaceDN w:val="0"/>
        <w:adjustRightInd w:val="0"/>
        <w:ind w:left="640" w:hanging="640"/>
        <w:rPr>
          <w:b/>
        </w:rPr>
      </w:pPr>
      <w:r>
        <w:rPr>
          <w:rFonts w:eastAsia="Batang"/>
          <w:sz w:val="16"/>
          <w:lang w:val="en-US" w:eastAsia="ko-KR"/>
        </w:rPr>
        <w:fldChar w:fldCharType="end"/>
      </w:r>
    </w:p>
    <w:sectPr w:rsidR="00CE7F89" w:rsidSect="001B6319">
      <w:headerReference w:type="even" r:id="rId20"/>
      <w:headerReference w:type="default" r:id="rId21"/>
      <w:headerReference w:type="first" r:id="rId22"/>
      <w:footerReference w:type="first" r:id="rId23"/>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4907C" w14:textId="77777777" w:rsidR="00445548" w:rsidRDefault="00445548">
      <w:r>
        <w:separator/>
      </w:r>
    </w:p>
    <w:p w14:paraId="4A37CBB3" w14:textId="77777777" w:rsidR="00445548" w:rsidRDefault="00445548"/>
  </w:endnote>
  <w:endnote w:type="continuationSeparator" w:id="0">
    <w:p w14:paraId="46ECBF68" w14:textId="77777777" w:rsidR="00445548" w:rsidRDefault="00445548">
      <w:r>
        <w:continuationSeparator/>
      </w:r>
    </w:p>
    <w:p w14:paraId="0377E0B6" w14:textId="77777777" w:rsidR="00445548" w:rsidRDefault="004455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BC5ACF17-9838-4A4B-A4A8-C336C31A1790}"/>
    <w:embedBold r:id="rId2" w:fontKey="{3A806682-747E-4B00-8D10-833AFC0BB4D2}"/>
    <w:embedItalic r:id="rId3" w:fontKey="{C3F5EE00-3EE6-46BE-A67B-FD2E725F48F2}"/>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embedItalic r:id="rId4" w:subsetted="1" w:fontKey="{9D672590-4923-4897-B971-E705FF8A4CE6}"/>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097A" w14:textId="77777777" w:rsidR="00531B1B" w:rsidRPr="008652AF" w:rsidRDefault="000136D4">
    <w:pPr>
      <w:pStyle w:val="Footer"/>
      <w:spacing w:before="240" w:beforeAutospacing="0" w:line="200" w:lineRule="exact"/>
      <w:rPr>
        <w:lang w:val="en-IN" w:eastAsia="en-IN"/>
      </w:rPr>
    </w:pPr>
    <w:r>
      <w:t>2214</w:t>
    </w:r>
    <w:r w:rsidR="003D67E2" w:rsidRPr="003D67E2">
      <w:t>-7</w:t>
    </w:r>
    <w:r>
      <w:t>853</w:t>
    </w:r>
    <w:r w:rsidR="003D67E2" w:rsidRPr="003D67E2">
      <w:t xml:space="preserve"> </w:t>
    </w:r>
    <w:sdt>
      <w:sdtPr>
        <w:id w:val="-765458242"/>
        <w:lock w:val="contentLocked"/>
        <w:placeholder>
          <w:docPart w:val="DefaultPlaceholder_1082065158"/>
        </w:placeholder>
        <w:group/>
      </w:sdtPr>
      <w:sdtEndPr>
        <w:rPr>
          <w:lang w:val="en-IN" w:eastAsia="en-IN"/>
        </w:rPr>
      </w:sdtEndPr>
      <w:sdtContent>
        <w:sdt>
          <w:sdtPr>
            <w:id w:val="-20254981"/>
            <w:lock w:val="sdtContentLocked"/>
            <w:placeholder>
              <w:docPart w:val="DefaultPlaceholder_1082065158"/>
            </w:placeholder>
          </w:sdtPr>
          <w:sdtEndPr>
            <w:rPr>
              <w:lang w:val="en-IN" w:eastAsia="en-IN"/>
            </w:rPr>
          </w:sdtEndPr>
          <w:sdtContent>
            <w:r w:rsidR="008652AF" w:rsidRPr="008652AF">
              <w:t>© 201</w:t>
            </w:r>
            <w:r w:rsidR="005F4938">
              <w:t>9</w:t>
            </w:r>
            <w:r w:rsidR="008652AF" w:rsidRPr="008652AF">
              <w:t xml:space="preserve"> Elsevier Ltd. All rights reserved.</w:t>
            </w:r>
            <w:r w:rsidR="00ED7608">
              <w:br/>
            </w:r>
            <w:r w:rsidR="001F7A0F" w:rsidRPr="001F7A0F">
              <w:t>Peer-review under responsibility of the scientific committee of the International Conference on Nanotechnology Tec.Nano 2018</w:t>
            </w:r>
            <w:r w:rsidR="00A90A4B" w:rsidRPr="00A90A4B">
              <w:t>.</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66406" w14:textId="77777777" w:rsidR="00445548" w:rsidRDefault="00445548">
      <w:pPr>
        <w:pStyle w:val="Footer"/>
        <w:rPr>
          <w:lang w:val="en-GB"/>
        </w:rPr>
      </w:pPr>
      <w:r>
        <w:drawing>
          <wp:inline distT="0" distB="0" distL="0" distR="0" wp14:anchorId="36A83E21" wp14:editId="6F644CE1">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footnote>
  <w:footnote w:type="continuationSeparator" w:id="0">
    <w:p w14:paraId="1F07038C" w14:textId="77777777" w:rsidR="00445548" w:rsidRDefault="00445548">
      <w:r>
        <w:continuationSeparator/>
      </w:r>
    </w:p>
    <w:p w14:paraId="6B1FC76E" w14:textId="77777777" w:rsidR="00445548" w:rsidRDefault="004455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E406B" w14:textId="08A8745E" w:rsidR="00531B1B" w:rsidRDefault="00A12026">
    <w:pPr>
      <w:pStyle w:val="Header"/>
      <w:tabs>
        <w:tab w:val="center" w:pos="4920"/>
      </w:tabs>
      <w:spacing w:line="200" w:lineRule="exact"/>
      <w:rPr>
        <w:i w:val="0"/>
        <w:iCs/>
      </w:rPr>
    </w:pPr>
    <w:r>
      <w:rPr>
        <w:rStyle w:val="PageNumber"/>
        <w:i w:val="0"/>
      </w:rPr>
      <w:fldChar w:fldCharType="begin"/>
    </w:r>
    <w:r w:rsidR="00531B1B">
      <w:rPr>
        <w:rStyle w:val="PageNumber"/>
        <w:i w:val="0"/>
      </w:rPr>
      <w:instrText xml:space="preserve"> PAGE </w:instrText>
    </w:r>
    <w:r>
      <w:rPr>
        <w:rStyle w:val="PageNumber"/>
        <w:i w:val="0"/>
      </w:rPr>
      <w:fldChar w:fldCharType="separate"/>
    </w:r>
    <w:r w:rsidR="00BC012D">
      <w:rPr>
        <w:rStyle w:val="PageNumber"/>
        <w:i w:val="0"/>
      </w:rPr>
      <w:t>8</w:t>
    </w:r>
    <w:r>
      <w:rPr>
        <w:rStyle w:val="PageNumber"/>
        <w:i w:val="0"/>
      </w:rPr>
      <w:fldChar w:fldCharType="end"/>
    </w:r>
    <w:r w:rsidR="00531B1B">
      <w:tab/>
    </w:r>
    <w:r>
      <w:fldChar w:fldCharType="begin"/>
    </w:r>
    <w:r w:rsidR="00531B1B">
      <w:instrText xml:space="preserve"> MACROBUTTON NoMacro Author name </w:instrText>
    </w:r>
    <w:r>
      <w:fldChar w:fldCharType="end"/>
    </w:r>
    <w:r w:rsidR="00531B1B">
      <w:t xml:space="preserve">/ </w:t>
    </w:r>
    <w:r w:rsidR="000136D4" w:rsidRPr="000136D4">
      <w:t>Materials Today: Proceedings</w:t>
    </w:r>
    <w:r w:rsidR="000136D4">
      <w:t xml:space="preserve"> </w:t>
    </w:r>
    <w:r w:rsidR="00A319B4">
      <w:t>00</w:t>
    </w:r>
    <w:r w:rsidR="00531B1B">
      <w:t xml:space="preserve"> (</w:t>
    </w:r>
    <w:r w:rsidR="00531B1B">
      <w:rPr>
        <w:rFonts w:hint="eastAsia"/>
        <w:lang w:eastAsia="zh-CN"/>
      </w:rPr>
      <w:t>201</w:t>
    </w:r>
    <w:r w:rsidR="00A6774B">
      <w:rPr>
        <w:lang w:eastAsia="zh-CN"/>
      </w:rPr>
      <w:t>9</w:t>
    </w:r>
    <w:r w:rsidR="00531B1B">
      <w:t xml:space="preserve">) </w:t>
    </w:r>
    <w:r w:rsidR="00A319B4">
      <w:t>0000</w:t>
    </w:r>
    <w:r w:rsidR="00531B1B">
      <w:t>–</w:t>
    </w:r>
    <w:r w:rsidR="00A319B4">
      <w:t>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AF671" w14:textId="21D0F97E" w:rsidR="00531B1B" w:rsidRDefault="00531B1B" w:rsidP="00642092">
    <w:pPr>
      <w:pStyle w:val="Header"/>
      <w:tabs>
        <w:tab w:val="clear" w:pos="9356"/>
        <w:tab w:val="center" w:pos="4920"/>
        <w:tab w:val="right" w:pos="9214"/>
      </w:tabs>
      <w:spacing w:line="240" w:lineRule="exact"/>
      <w:jc w:val="right"/>
    </w:pPr>
    <w:r>
      <w:tab/>
    </w:r>
    <w:r w:rsidR="00A12026">
      <w:fldChar w:fldCharType="begin"/>
    </w:r>
    <w:r>
      <w:instrText xml:space="preserve"> MACROBUTTON NoMacro Author name </w:instrText>
    </w:r>
    <w:r w:rsidR="00A12026">
      <w:fldChar w:fldCharType="end"/>
    </w:r>
    <w:r>
      <w:t xml:space="preserve">/ </w:t>
    </w:r>
    <w:r w:rsidR="000136D4" w:rsidRPr="000136D4">
      <w:t>Materials Today: Proceedings</w:t>
    </w:r>
    <w:r w:rsidR="000136D4">
      <w:t xml:space="preserve"> </w:t>
    </w:r>
    <w:r w:rsidR="00A319B4">
      <w:t>00</w:t>
    </w:r>
    <w:r w:rsidR="00257788">
      <w:t xml:space="preserve"> (</w:t>
    </w:r>
    <w:r w:rsidR="00257788">
      <w:rPr>
        <w:rFonts w:hint="eastAsia"/>
        <w:lang w:eastAsia="zh-CN"/>
      </w:rPr>
      <w:t>201</w:t>
    </w:r>
    <w:r w:rsidR="00A6774B">
      <w:rPr>
        <w:lang w:eastAsia="zh-CN"/>
      </w:rPr>
      <w:t>9</w:t>
    </w:r>
    <w:r w:rsidR="00257788">
      <w:t xml:space="preserve">) </w:t>
    </w:r>
    <w:r w:rsidR="00A319B4">
      <w:t>0000</w:t>
    </w:r>
    <w:r w:rsidR="00257788">
      <w:t>–</w:t>
    </w:r>
    <w:r w:rsidR="00A319B4">
      <w:t>0000</w:t>
    </w:r>
    <w:r>
      <w:tab/>
    </w:r>
    <w:r w:rsidR="00A12026">
      <w:rPr>
        <w:rStyle w:val="PageNumber"/>
        <w:i w:val="0"/>
      </w:rPr>
      <w:fldChar w:fldCharType="begin"/>
    </w:r>
    <w:r>
      <w:rPr>
        <w:rStyle w:val="PageNumber"/>
        <w:i w:val="0"/>
      </w:rPr>
      <w:instrText xml:space="preserve"> PAGE </w:instrText>
    </w:r>
    <w:r w:rsidR="00A12026">
      <w:rPr>
        <w:rStyle w:val="PageNumber"/>
        <w:i w:val="0"/>
      </w:rPr>
      <w:fldChar w:fldCharType="separate"/>
    </w:r>
    <w:r w:rsidR="00BC012D">
      <w:rPr>
        <w:rStyle w:val="PageNumber"/>
        <w:i w:val="0"/>
      </w:rPr>
      <w:t>9</w:t>
    </w:r>
    <w:r w:rsidR="00A1202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4" w:type="dxa"/>
      <w:tblInd w:w="108" w:type="dxa"/>
      <w:tblLayout w:type="fixed"/>
      <w:tblLook w:val="0000" w:firstRow="0" w:lastRow="0" w:firstColumn="0" w:lastColumn="0" w:noHBand="0" w:noVBand="0"/>
    </w:tblPr>
    <w:tblGrid>
      <w:gridCol w:w="1265"/>
      <w:gridCol w:w="5539"/>
      <w:gridCol w:w="2560"/>
    </w:tblGrid>
    <w:tr w:rsidR="00FB420C" w14:paraId="21BC8483" w14:textId="77777777" w:rsidTr="0061631A">
      <w:trPr>
        <w:trHeight w:val="1868"/>
      </w:trPr>
      <w:tc>
        <w:tcPr>
          <w:tcW w:w="1265" w:type="dxa"/>
        </w:tcPr>
        <w:p w14:paraId="48625C1A" w14:textId="77777777" w:rsidR="00FB420C" w:rsidRDefault="00FB420C" w:rsidP="0061631A">
          <w:pPr>
            <w:pStyle w:val="Header"/>
            <w:spacing w:after="0" w:line="240" w:lineRule="auto"/>
            <w:rPr>
              <w:sz w:val="10"/>
            </w:rPr>
          </w:pPr>
          <w:r>
            <w:rPr>
              <w:lang w:eastAsia="zh-CN"/>
            </w:rPr>
            <w:drawing>
              <wp:inline distT="0" distB="0" distL="0" distR="0" wp14:anchorId="58345A13" wp14:editId="6B70657D">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00741CFA" w14:textId="77777777" w:rsidR="00FB420C" w:rsidRDefault="00FB420C" w:rsidP="0061631A">
          <w:pPr>
            <w:pStyle w:val="Header"/>
            <w:spacing w:after="0" w:line="240" w:lineRule="auto"/>
            <w:jc w:val="center"/>
            <w:rPr>
              <w:rFonts w:ascii="Arial" w:hAnsi="Arial" w:cs="Arial"/>
              <w:i w:val="0"/>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018859E6" w14:textId="77777777" w:rsidR="00FB420C" w:rsidRDefault="00FB420C" w:rsidP="0061631A">
          <w:pPr>
            <w:pStyle w:val="Header"/>
            <w:spacing w:after="0" w:line="240" w:lineRule="auto"/>
            <w:jc w:val="center"/>
            <w:rPr>
              <w:rFonts w:ascii="VAGRounded LT Bold" w:hAnsi="VAGRounded LT Bold"/>
              <w:i w:val="0"/>
              <w:iCs/>
              <w:sz w:val="33"/>
              <w:szCs w:val="33"/>
              <w:lang w:val="en-IN" w:eastAsia="en-IN"/>
            </w:rPr>
          </w:pPr>
          <w:r w:rsidRPr="00EB0B77">
            <w:rPr>
              <w:rFonts w:ascii="VAGRounded LT Bold" w:hAnsi="VAGRounded LT Bold"/>
              <w:iCs/>
              <w:sz w:val="33"/>
              <w:szCs w:val="33"/>
              <w:lang w:val="en-IN" w:eastAsia="en-IN"/>
            </w:rPr>
            <w:t>ScienceDirect</w:t>
          </w:r>
        </w:p>
        <w:p w14:paraId="66ED6D13" w14:textId="77777777" w:rsidR="00FB420C" w:rsidRPr="002B679C" w:rsidRDefault="00FB420C" w:rsidP="0061631A">
          <w:pPr>
            <w:pStyle w:val="Header"/>
            <w:spacing w:before="200" w:after="0" w:line="240" w:lineRule="auto"/>
            <w:jc w:val="center"/>
            <w:rPr>
              <w:i w:val="0"/>
              <w:iCs/>
              <w:szCs w:val="16"/>
            </w:rPr>
          </w:pPr>
        </w:p>
      </w:tc>
      <w:tc>
        <w:tcPr>
          <w:tcW w:w="2560" w:type="dxa"/>
        </w:tcPr>
        <w:p w14:paraId="3D7E50CC" w14:textId="77777777" w:rsidR="00FB420C" w:rsidRDefault="00FB420C" w:rsidP="0061631A">
          <w:pPr>
            <w:pStyle w:val="Header"/>
            <w:tabs>
              <w:tab w:val="left" w:pos="132"/>
              <w:tab w:val="left" w:pos="1932"/>
              <w:tab w:val="left" w:pos="2142"/>
            </w:tabs>
            <w:spacing w:after="0" w:line="240" w:lineRule="auto"/>
            <w:ind w:left="-122" w:firstLine="122"/>
            <w:jc w:val="right"/>
            <w:rPr>
              <w:i w:val="0"/>
              <w:iCs/>
            </w:rPr>
          </w:pPr>
        </w:p>
        <w:p w14:paraId="24CB2E50" w14:textId="405DD814" w:rsidR="00FB420C" w:rsidRDefault="00FB420C" w:rsidP="0061631A">
          <w:pPr>
            <w:pStyle w:val="Header"/>
            <w:tabs>
              <w:tab w:val="left" w:pos="132"/>
              <w:tab w:val="left" w:pos="1932"/>
              <w:tab w:val="left" w:pos="2148"/>
            </w:tabs>
            <w:spacing w:after="0" w:line="240" w:lineRule="auto"/>
            <w:ind w:left="-122" w:firstLine="122"/>
            <w:jc w:val="right"/>
            <w:rPr>
              <w:i w:val="0"/>
              <w:iCs/>
            </w:rPr>
          </w:pPr>
          <w:r>
            <w:rPr>
              <w:i w:val="0"/>
              <w:iCs/>
              <w:lang w:eastAsia="zh-CN"/>
            </w:rPr>
            <w:drawing>
              <wp:inline distT="0" distB="0" distL="0" distR="0" wp14:anchorId="51F25D67" wp14:editId="59F60EF5">
                <wp:extent cx="1411200" cy="4104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tc>
    </w:tr>
  </w:tbl>
  <w:p w14:paraId="156E6CF3" w14:textId="77777777" w:rsidR="00531B1B" w:rsidRDefault="00531B1B" w:rsidP="0061631A">
    <w:pPr>
      <w:pStyle w:val="Header"/>
      <w:tabs>
        <w:tab w:val="left" w:pos="68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1BD90EC0"/>
    <w:multiLevelType w:val="hybridMultilevel"/>
    <w:tmpl w:val="F56268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3"/>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3"/>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4"/>
  </w:num>
  <w:num w:numId="29">
    <w:abstractNumId w:val="6"/>
  </w:num>
  <w:num w:numId="30">
    <w:abstractNumId w:val="10"/>
  </w:num>
  <w:num w:numId="31">
    <w:abstractNumId w:val="2"/>
  </w:num>
  <w:num w:numId="32">
    <w:abstractNumId w:val="9"/>
  </w:num>
  <w:num w:numId="33">
    <w:abstractNumId w:val="15"/>
  </w:num>
  <w:num w:numId="34">
    <w:abstractNumId w:val="7"/>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79C"/>
    <w:rsid w:val="00011530"/>
    <w:rsid w:val="000131A9"/>
    <w:rsid w:val="000136D4"/>
    <w:rsid w:val="00015851"/>
    <w:rsid w:val="00015F72"/>
    <w:rsid w:val="000276CD"/>
    <w:rsid w:val="00027759"/>
    <w:rsid w:val="0003688B"/>
    <w:rsid w:val="00047EC4"/>
    <w:rsid w:val="00052CD9"/>
    <w:rsid w:val="0006232B"/>
    <w:rsid w:val="000625D4"/>
    <w:rsid w:val="0006478B"/>
    <w:rsid w:val="00064BC9"/>
    <w:rsid w:val="0006550B"/>
    <w:rsid w:val="0006663C"/>
    <w:rsid w:val="00072A52"/>
    <w:rsid w:val="00074565"/>
    <w:rsid w:val="00085F60"/>
    <w:rsid w:val="000914A1"/>
    <w:rsid w:val="00097855"/>
    <w:rsid w:val="000A0F4D"/>
    <w:rsid w:val="000A23E2"/>
    <w:rsid w:val="000A4BF0"/>
    <w:rsid w:val="000B0072"/>
    <w:rsid w:val="000B14CB"/>
    <w:rsid w:val="000B1976"/>
    <w:rsid w:val="000B1F45"/>
    <w:rsid w:val="000B325F"/>
    <w:rsid w:val="000C316E"/>
    <w:rsid w:val="000C6EA8"/>
    <w:rsid w:val="000D28EF"/>
    <w:rsid w:val="000D4626"/>
    <w:rsid w:val="000E0B7F"/>
    <w:rsid w:val="000E338F"/>
    <w:rsid w:val="000F065E"/>
    <w:rsid w:val="000F09E4"/>
    <w:rsid w:val="000F197D"/>
    <w:rsid w:val="000F5A47"/>
    <w:rsid w:val="000F7F8F"/>
    <w:rsid w:val="00105B5E"/>
    <w:rsid w:val="001108B4"/>
    <w:rsid w:val="001120EE"/>
    <w:rsid w:val="001176A4"/>
    <w:rsid w:val="001231BB"/>
    <w:rsid w:val="0012438C"/>
    <w:rsid w:val="00143821"/>
    <w:rsid w:val="00153C5E"/>
    <w:rsid w:val="00157C61"/>
    <w:rsid w:val="00162540"/>
    <w:rsid w:val="00162805"/>
    <w:rsid w:val="00167311"/>
    <w:rsid w:val="00173BD6"/>
    <w:rsid w:val="00174365"/>
    <w:rsid w:val="00176F64"/>
    <w:rsid w:val="00181A4E"/>
    <w:rsid w:val="00182F2D"/>
    <w:rsid w:val="00186DA3"/>
    <w:rsid w:val="00193313"/>
    <w:rsid w:val="001A0F2F"/>
    <w:rsid w:val="001B185D"/>
    <w:rsid w:val="001B6281"/>
    <w:rsid w:val="001B6319"/>
    <w:rsid w:val="001C5137"/>
    <w:rsid w:val="001D0871"/>
    <w:rsid w:val="001D0AD0"/>
    <w:rsid w:val="001D19C8"/>
    <w:rsid w:val="001D2518"/>
    <w:rsid w:val="001D60DB"/>
    <w:rsid w:val="001D7D1A"/>
    <w:rsid w:val="001E2D48"/>
    <w:rsid w:val="001E7A77"/>
    <w:rsid w:val="001F308F"/>
    <w:rsid w:val="001F7A0F"/>
    <w:rsid w:val="002104EC"/>
    <w:rsid w:val="002108CB"/>
    <w:rsid w:val="00212924"/>
    <w:rsid w:val="00220687"/>
    <w:rsid w:val="00232440"/>
    <w:rsid w:val="00235A40"/>
    <w:rsid w:val="002408AD"/>
    <w:rsid w:val="0024216B"/>
    <w:rsid w:val="00247CB3"/>
    <w:rsid w:val="00251CDC"/>
    <w:rsid w:val="00254452"/>
    <w:rsid w:val="00255EFD"/>
    <w:rsid w:val="00257788"/>
    <w:rsid w:val="00260D2E"/>
    <w:rsid w:val="002618EB"/>
    <w:rsid w:val="00265292"/>
    <w:rsid w:val="00272F0C"/>
    <w:rsid w:val="002847C1"/>
    <w:rsid w:val="0028685C"/>
    <w:rsid w:val="0029384C"/>
    <w:rsid w:val="002956EF"/>
    <w:rsid w:val="002A25F9"/>
    <w:rsid w:val="002A3EB1"/>
    <w:rsid w:val="002A6BB5"/>
    <w:rsid w:val="002B2B39"/>
    <w:rsid w:val="002B5DDC"/>
    <w:rsid w:val="002B679C"/>
    <w:rsid w:val="002B773B"/>
    <w:rsid w:val="002C06AC"/>
    <w:rsid w:val="002C2429"/>
    <w:rsid w:val="002C547F"/>
    <w:rsid w:val="002D1F5C"/>
    <w:rsid w:val="002F123D"/>
    <w:rsid w:val="002F3D12"/>
    <w:rsid w:val="002F790B"/>
    <w:rsid w:val="00300683"/>
    <w:rsid w:val="00300C53"/>
    <w:rsid w:val="003038D4"/>
    <w:rsid w:val="0030484E"/>
    <w:rsid w:val="00305AD8"/>
    <w:rsid w:val="003064EA"/>
    <w:rsid w:val="00311019"/>
    <w:rsid w:val="003146E7"/>
    <w:rsid w:val="003169D2"/>
    <w:rsid w:val="0031727B"/>
    <w:rsid w:val="00340827"/>
    <w:rsid w:val="00345B08"/>
    <w:rsid w:val="00345CE0"/>
    <w:rsid w:val="00351FEE"/>
    <w:rsid w:val="00357DC4"/>
    <w:rsid w:val="00370F4A"/>
    <w:rsid w:val="00373A28"/>
    <w:rsid w:val="00382EFC"/>
    <w:rsid w:val="00383C70"/>
    <w:rsid w:val="003924CD"/>
    <w:rsid w:val="00394BE3"/>
    <w:rsid w:val="003A41F3"/>
    <w:rsid w:val="003A5EA5"/>
    <w:rsid w:val="003B0121"/>
    <w:rsid w:val="003B1E32"/>
    <w:rsid w:val="003B57CA"/>
    <w:rsid w:val="003B631B"/>
    <w:rsid w:val="003B72F0"/>
    <w:rsid w:val="003C2875"/>
    <w:rsid w:val="003D34EC"/>
    <w:rsid w:val="003D67E2"/>
    <w:rsid w:val="003E0A0F"/>
    <w:rsid w:val="003E2618"/>
    <w:rsid w:val="003F20EC"/>
    <w:rsid w:val="003F2E29"/>
    <w:rsid w:val="003F468E"/>
    <w:rsid w:val="003F6061"/>
    <w:rsid w:val="00402BDC"/>
    <w:rsid w:val="00405597"/>
    <w:rsid w:val="00406273"/>
    <w:rsid w:val="00406F1E"/>
    <w:rsid w:val="004076F1"/>
    <w:rsid w:val="00416E5D"/>
    <w:rsid w:val="00425C11"/>
    <w:rsid w:val="004266A3"/>
    <w:rsid w:val="00427E4B"/>
    <w:rsid w:val="0043113D"/>
    <w:rsid w:val="00435098"/>
    <w:rsid w:val="00442987"/>
    <w:rsid w:val="00445548"/>
    <w:rsid w:val="004475A0"/>
    <w:rsid w:val="00457A3A"/>
    <w:rsid w:val="0046623B"/>
    <w:rsid w:val="004664D2"/>
    <w:rsid w:val="00477B30"/>
    <w:rsid w:val="004847A5"/>
    <w:rsid w:val="00485C49"/>
    <w:rsid w:val="004862CF"/>
    <w:rsid w:val="004A45D1"/>
    <w:rsid w:val="004B527C"/>
    <w:rsid w:val="004B7402"/>
    <w:rsid w:val="004B7D02"/>
    <w:rsid w:val="004C4DCB"/>
    <w:rsid w:val="004C5040"/>
    <w:rsid w:val="004F1732"/>
    <w:rsid w:val="004F2753"/>
    <w:rsid w:val="004F2FD0"/>
    <w:rsid w:val="004F351D"/>
    <w:rsid w:val="004F7B52"/>
    <w:rsid w:val="00500C62"/>
    <w:rsid w:val="005018AB"/>
    <w:rsid w:val="0050274F"/>
    <w:rsid w:val="005058BA"/>
    <w:rsid w:val="00514041"/>
    <w:rsid w:val="00521381"/>
    <w:rsid w:val="005308A1"/>
    <w:rsid w:val="00530DE3"/>
    <w:rsid w:val="00531B1B"/>
    <w:rsid w:val="00536B3A"/>
    <w:rsid w:val="0053752C"/>
    <w:rsid w:val="0055389F"/>
    <w:rsid w:val="00553A15"/>
    <w:rsid w:val="00553C1F"/>
    <w:rsid w:val="00554E34"/>
    <w:rsid w:val="0057198F"/>
    <w:rsid w:val="005810C4"/>
    <w:rsid w:val="0058745E"/>
    <w:rsid w:val="0059028A"/>
    <w:rsid w:val="005909A1"/>
    <w:rsid w:val="005921CD"/>
    <w:rsid w:val="00593146"/>
    <w:rsid w:val="00595A68"/>
    <w:rsid w:val="005963EE"/>
    <w:rsid w:val="00597206"/>
    <w:rsid w:val="005A019F"/>
    <w:rsid w:val="005A0381"/>
    <w:rsid w:val="005B0F42"/>
    <w:rsid w:val="005B1CDE"/>
    <w:rsid w:val="005B6D47"/>
    <w:rsid w:val="005C7DFD"/>
    <w:rsid w:val="005D7216"/>
    <w:rsid w:val="005D7877"/>
    <w:rsid w:val="005E09D8"/>
    <w:rsid w:val="005F4938"/>
    <w:rsid w:val="0060266E"/>
    <w:rsid w:val="00603CA6"/>
    <w:rsid w:val="00605C0A"/>
    <w:rsid w:val="00610CB8"/>
    <w:rsid w:val="006111C0"/>
    <w:rsid w:val="00611938"/>
    <w:rsid w:val="006131A4"/>
    <w:rsid w:val="00615844"/>
    <w:rsid w:val="0061631A"/>
    <w:rsid w:val="006169EE"/>
    <w:rsid w:val="00617374"/>
    <w:rsid w:val="00617879"/>
    <w:rsid w:val="00620ED3"/>
    <w:rsid w:val="00622B66"/>
    <w:rsid w:val="00624A68"/>
    <w:rsid w:val="00624E91"/>
    <w:rsid w:val="00631665"/>
    <w:rsid w:val="00640365"/>
    <w:rsid w:val="00642092"/>
    <w:rsid w:val="006423C0"/>
    <w:rsid w:val="0064263D"/>
    <w:rsid w:val="0064392D"/>
    <w:rsid w:val="00643E61"/>
    <w:rsid w:val="00644F26"/>
    <w:rsid w:val="00650461"/>
    <w:rsid w:val="00650BEE"/>
    <w:rsid w:val="00652A7F"/>
    <w:rsid w:val="00655F60"/>
    <w:rsid w:val="006622CC"/>
    <w:rsid w:val="00673B14"/>
    <w:rsid w:val="00676656"/>
    <w:rsid w:val="00677356"/>
    <w:rsid w:val="006804AA"/>
    <w:rsid w:val="00684A60"/>
    <w:rsid w:val="00693320"/>
    <w:rsid w:val="00695791"/>
    <w:rsid w:val="006A3B66"/>
    <w:rsid w:val="006A3BB2"/>
    <w:rsid w:val="006A7BB1"/>
    <w:rsid w:val="006B1BB9"/>
    <w:rsid w:val="006B2D6D"/>
    <w:rsid w:val="006B4052"/>
    <w:rsid w:val="006B54D5"/>
    <w:rsid w:val="006B6FF4"/>
    <w:rsid w:val="006C4AA3"/>
    <w:rsid w:val="006C4EE8"/>
    <w:rsid w:val="006C525E"/>
    <w:rsid w:val="006C700B"/>
    <w:rsid w:val="006C7604"/>
    <w:rsid w:val="006D0193"/>
    <w:rsid w:val="006D2134"/>
    <w:rsid w:val="006D527B"/>
    <w:rsid w:val="006D6ABE"/>
    <w:rsid w:val="006F2D51"/>
    <w:rsid w:val="006F5D2B"/>
    <w:rsid w:val="006F708B"/>
    <w:rsid w:val="006F75D5"/>
    <w:rsid w:val="007003D8"/>
    <w:rsid w:val="00711B31"/>
    <w:rsid w:val="00712289"/>
    <w:rsid w:val="00715077"/>
    <w:rsid w:val="00716C57"/>
    <w:rsid w:val="00720262"/>
    <w:rsid w:val="00722F80"/>
    <w:rsid w:val="0072376B"/>
    <w:rsid w:val="00723B77"/>
    <w:rsid w:val="00724760"/>
    <w:rsid w:val="00726D00"/>
    <w:rsid w:val="007360C4"/>
    <w:rsid w:val="007421AD"/>
    <w:rsid w:val="00764BFD"/>
    <w:rsid w:val="00766D33"/>
    <w:rsid w:val="0079310B"/>
    <w:rsid w:val="00794A91"/>
    <w:rsid w:val="007971D2"/>
    <w:rsid w:val="007A4416"/>
    <w:rsid w:val="007B4CC9"/>
    <w:rsid w:val="007B7357"/>
    <w:rsid w:val="007C1635"/>
    <w:rsid w:val="007C50B1"/>
    <w:rsid w:val="007D14B1"/>
    <w:rsid w:val="007E0F4C"/>
    <w:rsid w:val="007F11A4"/>
    <w:rsid w:val="007F173F"/>
    <w:rsid w:val="007F54BE"/>
    <w:rsid w:val="007F7169"/>
    <w:rsid w:val="007F7C12"/>
    <w:rsid w:val="007F7F19"/>
    <w:rsid w:val="00803DEA"/>
    <w:rsid w:val="00806B4D"/>
    <w:rsid w:val="008070D5"/>
    <w:rsid w:val="00811327"/>
    <w:rsid w:val="00812BB6"/>
    <w:rsid w:val="008144EF"/>
    <w:rsid w:val="00822715"/>
    <w:rsid w:val="00830410"/>
    <w:rsid w:val="008335F1"/>
    <w:rsid w:val="008363B5"/>
    <w:rsid w:val="008379F1"/>
    <w:rsid w:val="00840234"/>
    <w:rsid w:val="00850CD4"/>
    <w:rsid w:val="008652AF"/>
    <w:rsid w:val="00866AED"/>
    <w:rsid w:val="00872D89"/>
    <w:rsid w:val="008731AF"/>
    <w:rsid w:val="0087600B"/>
    <w:rsid w:val="00882312"/>
    <w:rsid w:val="00882D37"/>
    <w:rsid w:val="0088366F"/>
    <w:rsid w:val="00890390"/>
    <w:rsid w:val="00890B70"/>
    <w:rsid w:val="00893328"/>
    <w:rsid w:val="0089645C"/>
    <w:rsid w:val="008A0DDE"/>
    <w:rsid w:val="008A3D53"/>
    <w:rsid w:val="008B75DC"/>
    <w:rsid w:val="008C08EB"/>
    <w:rsid w:val="008C1B1A"/>
    <w:rsid w:val="008C2F28"/>
    <w:rsid w:val="008C54BB"/>
    <w:rsid w:val="008C7B5A"/>
    <w:rsid w:val="008D0292"/>
    <w:rsid w:val="008D178B"/>
    <w:rsid w:val="008D1DB2"/>
    <w:rsid w:val="008D253B"/>
    <w:rsid w:val="008D3937"/>
    <w:rsid w:val="008E39E5"/>
    <w:rsid w:val="008F045C"/>
    <w:rsid w:val="008F3C6F"/>
    <w:rsid w:val="008F7439"/>
    <w:rsid w:val="00905389"/>
    <w:rsid w:val="009079FD"/>
    <w:rsid w:val="00907D32"/>
    <w:rsid w:val="00911611"/>
    <w:rsid w:val="00914840"/>
    <w:rsid w:val="009157A0"/>
    <w:rsid w:val="00924594"/>
    <w:rsid w:val="0093419C"/>
    <w:rsid w:val="00935B15"/>
    <w:rsid w:val="00955D12"/>
    <w:rsid w:val="00962A2F"/>
    <w:rsid w:val="00964E42"/>
    <w:rsid w:val="009676A7"/>
    <w:rsid w:val="00970FCF"/>
    <w:rsid w:val="0097301A"/>
    <w:rsid w:val="009747B2"/>
    <w:rsid w:val="009844D3"/>
    <w:rsid w:val="0099072E"/>
    <w:rsid w:val="00990953"/>
    <w:rsid w:val="009A42EB"/>
    <w:rsid w:val="009A48BF"/>
    <w:rsid w:val="009A6FC2"/>
    <w:rsid w:val="009B018E"/>
    <w:rsid w:val="009B03A3"/>
    <w:rsid w:val="009B0A48"/>
    <w:rsid w:val="009B2736"/>
    <w:rsid w:val="009B308B"/>
    <w:rsid w:val="009C1CFB"/>
    <w:rsid w:val="009C2BE4"/>
    <w:rsid w:val="009C32B8"/>
    <w:rsid w:val="009C5359"/>
    <w:rsid w:val="009C596A"/>
    <w:rsid w:val="009C6F84"/>
    <w:rsid w:val="009C7099"/>
    <w:rsid w:val="009C788F"/>
    <w:rsid w:val="009C7E7D"/>
    <w:rsid w:val="009D7911"/>
    <w:rsid w:val="009E0D3C"/>
    <w:rsid w:val="009E2887"/>
    <w:rsid w:val="009F0A47"/>
    <w:rsid w:val="00A067A1"/>
    <w:rsid w:val="00A12026"/>
    <w:rsid w:val="00A20A1E"/>
    <w:rsid w:val="00A21423"/>
    <w:rsid w:val="00A238E5"/>
    <w:rsid w:val="00A25734"/>
    <w:rsid w:val="00A273BB"/>
    <w:rsid w:val="00A319B4"/>
    <w:rsid w:val="00A33176"/>
    <w:rsid w:val="00A3789B"/>
    <w:rsid w:val="00A404A8"/>
    <w:rsid w:val="00A42212"/>
    <w:rsid w:val="00A4644E"/>
    <w:rsid w:val="00A52365"/>
    <w:rsid w:val="00A534A4"/>
    <w:rsid w:val="00A55A64"/>
    <w:rsid w:val="00A617A4"/>
    <w:rsid w:val="00A6248F"/>
    <w:rsid w:val="00A65421"/>
    <w:rsid w:val="00A6774B"/>
    <w:rsid w:val="00A717E7"/>
    <w:rsid w:val="00A735C8"/>
    <w:rsid w:val="00A73F34"/>
    <w:rsid w:val="00A77E03"/>
    <w:rsid w:val="00A81B14"/>
    <w:rsid w:val="00A81BB9"/>
    <w:rsid w:val="00A837F6"/>
    <w:rsid w:val="00A848AC"/>
    <w:rsid w:val="00A90A4B"/>
    <w:rsid w:val="00A94E71"/>
    <w:rsid w:val="00AD1C72"/>
    <w:rsid w:val="00AD1D2E"/>
    <w:rsid w:val="00AD5728"/>
    <w:rsid w:val="00AE52CE"/>
    <w:rsid w:val="00AF7687"/>
    <w:rsid w:val="00AF7841"/>
    <w:rsid w:val="00AF7988"/>
    <w:rsid w:val="00B10535"/>
    <w:rsid w:val="00B128C5"/>
    <w:rsid w:val="00B144BB"/>
    <w:rsid w:val="00B2351F"/>
    <w:rsid w:val="00B24AAA"/>
    <w:rsid w:val="00B2674E"/>
    <w:rsid w:val="00B36E01"/>
    <w:rsid w:val="00B37074"/>
    <w:rsid w:val="00B42A5A"/>
    <w:rsid w:val="00B438FF"/>
    <w:rsid w:val="00B45430"/>
    <w:rsid w:val="00B47DB1"/>
    <w:rsid w:val="00B50515"/>
    <w:rsid w:val="00B52E20"/>
    <w:rsid w:val="00B5453C"/>
    <w:rsid w:val="00B54973"/>
    <w:rsid w:val="00B55C95"/>
    <w:rsid w:val="00B57406"/>
    <w:rsid w:val="00B70D5B"/>
    <w:rsid w:val="00B751EC"/>
    <w:rsid w:val="00B80B2A"/>
    <w:rsid w:val="00B81E29"/>
    <w:rsid w:val="00B85F0A"/>
    <w:rsid w:val="00B8635C"/>
    <w:rsid w:val="00B90566"/>
    <w:rsid w:val="00B91047"/>
    <w:rsid w:val="00BA14C4"/>
    <w:rsid w:val="00BA381E"/>
    <w:rsid w:val="00BC012D"/>
    <w:rsid w:val="00BC19C2"/>
    <w:rsid w:val="00BC35CC"/>
    <w:rsid w:val="00BC5282"/>
    <w:rsid w:val="00BD255A"/>
    <w:rsid w:val="00BD69C4"/>
    <w:rsid w:val="00BF0564"/>
    <w:rsid w:val="00BF0757"/>
    <w:rsid w:val="00BF3731"/>
    <w:rsid w:val="00BF42A1"/>
    <w:rsid w:val="00BF44FC"/>
    <w:rsid w:val="00BF59F9"/>
    <w:rsid w:val="00C000A0"/>
    <w:rsid w:val="00C063E8"/>
    <w:rsid w:val="00C150C4"/>
    <w:rsid w:val="00C227A9"/>
    <w:rsid w:val="00C22DBF"/>
    <w:rsid w:val="00C23453"/>
    <w:rsid w:val="00C277DA"/>
    <w:rsid w:val="00C333C1"/>
    <w:rsid w:val="00C54BDB"/>
    <w:rsid w:val="00C573FE"/>
    <w:rsid w:val="00C60D4C"/>
    <w:rsid w:val="00C71B11"/>
    <w:rsid w:val="00C726FB"/>
    <w:rsid w:val="00C74881"/>
    <w:rsid w:val="00C770A3"/>
    <w:rsid w:val="00C8006C"/>
    <w:rsid w:val="00C97A14"/>
    <w:rsid w:val="00CA5D1C"/>
    <w:rsid w:val="00CA7838"/>
    <w:rsid w:val="00CB0E9C"/>
    <w:rsid w:val="00CB1D58"/>
    <w:rsid w:val="00CB6635"/>
    <w:rsid w:val="00CB6636"/>
    <w:rsid w:val="00CD4D8A"/>
    <w:rsid w:val="00CD60E6"/>
    <w:rsid w:val="00CD65F8"/>
    <w:rsid w:val="00CD7E8E"/>
    <w:rsid w:val="00CE3100"/>
    <w:rsid w:val="00CE4A5C"/>
    <w:rsid w:val="00CE7F89"/>
    <w:rsid w:val="00D051DD"/>
    <w:rsid w:val="00D0691C"/>
    <w:rsid w:val="00D07E6C"/>
    <w:rsid w:val="00D15556"/>
    <w:rsid w:val="00D16C4B"/>
    <w:rsid w:val="00D237F8"/>
    <w:rsid w:val="00D34755"/>
    <w:rsid w:val="00D348BA"/>
    <w:rsid w:val="00D41B12"/>
    <w:rsid w:val="00D76796"/>
    <w:rsid w:val="00D77C59"/>
    <w:rsid w:val="00D8244E"/>
    <w:rsid w:val="00D8618C"/>
    <w:rsid w:val="00DA1496"/>
    <w:rsid w:val="00DA3420"/>
    <w:rsid w:val="00DA6EDC"/>
    <w:rsid w:val="00DA6EEF"/>
    <w:rsid w:val="00DA7F31"/>
    <w:rsid w:val="00DB329C"/>
    <w:rsid w:val="00DB43EB"/>
    <w:rsid w:val="00DB5569"/>
    <w:rsid w:val="00DB75ED"/>
    <w:rsid w:val="00DC68C7"/>
    <w:rsid w:val="00DC6C21"/>
    <w:rsid w:val="00DC71AC"/>
    <w:rsid w:val="00DD08CD"/>
    <w:rsid w:val="00DD343B"/>
    <w:rsid w:val="00DD68C0"/>
    <w:rsid w:val="00DF4471"/>
    <w:rsid w:val="00DF5774"/>
    <w:rsid w:val="00DF78CC"/>
    <w:rsid w:val="00E001C1"/>
    <w:rsid w:val="00E00FD9"/>
    <w:rsid w:val="00E0283D"/>
    <w:rsid w:val="00E02C6C"/>
    <w:rsid w:val="00E05156"/>
    <w:rsid w:val="00E05D06"/>
    <w:rsid w:val="00E06400"/>
    <w:rsid w:val="00E06A5F"/>
    <w:rsid w:val="00E13DFB"/>
    <w:rsid w:val="00E14860"/>
    <w:rsid w:val="00E15378"/>
    <w:rsid w:val="00E174EA"/>
    <w:rsid w:val="00E21D67"/>
    <w:rsid w:val="00E32124"/>
    <w:rsid w:val="00E42FF8"/>
    <w:rsid w:val="00E46A7F"/>
    <w:rsid w:val="00E52980"/>
    <w:rsid w:val="00E5430B"/>
    <w:rsid w:val="00E572F0"/>
    <w:rsid w:val="00E64AF1"/>
    <w:rsid w:val="00E6730F"/>
    <w:rsid w:val="00E6768A"/>
    <w:rsid w:val="00E74AAE"/>
    <w:rsid w:val="00E809AF"/>
    <w:rsid w:val="00E85997"/>
    <w:rsid w:val="00E87CD8"/>
    <w:rsid w:val="00E90DC5"/>
    <w:rsid w:val="00E95FD2"/>
    <w:rsid w:val="00E97692"/>
    <w:rsid w:val="00E9783D"/>
    <w:rsid w:val="00EA4A4F"/>
    <w:rsid w:val="00EA61E7"/>
    <w:rsid w:val="00EB2152"/>
    <w:rsid w:val="00EB531C"/>
    <w:rsid w:val="00EB7032"/>
    <w:rsid w:val="00EC748E"/>
    <w:rsid w:val="00ED0CA6"/>
    <w:rsid w:val="00ED536C"/>
    <w:rsid w:val="00ED697F"/>
    <w:rsid w:val="00ED7608"/>
    <w:rsid w:val="00EE3651"/>
    <w:rsid w:val="00EF0875"/>
    <w:rsid w:val="00EF4221"/>
    <w:rsid w:val="00F00A4B"/>
    <w:rsid w:val="00F06981"/>
    <w:rsid w:val="00F1260B"/>
    <w:rsid w:val="00F152C8"/>
    <w:rsid w:val="00F26E8A"/>
    <w:rsid w:val="00F27F18"/>
    <w:rsid w:val="00F35828"/>
    <w:rsid w:val="00F420E9"/>
    <w:rsid w:val="00F46D11"/>
    <w:rsid w:val="00F4737E"/>
    <w:rsid w:val="00F50DFE"/>
    <w:rsid w:val="00F52052"/>
    <w:rsid w:val="00F544F9"/>
    <w:rsid w:val="00F55EC5"/>
    <w:rsid w:val="00F565EF"/>
    <w:rsid w:val="00F603A7"/>
    <w:rsid w:val="00F608BF"/>
    <w:rsid w:val="00F6157D"/>
    <w:rsid w:val="00F61850"/>
    <w:rsid w:val="00F63FA1"/>
    <w:rsid w:val="00F65CA4"/>
    <w:rsid w:val="00F6739F"/>
    <w:rsid w:val="00F722E4"/>
    <w:rsid w:val="00F730B4"/>
    <w:rsid w:val="00F80C4B"/>
    <w:rsid w:val="00F80DC1"/>
    <w:rsid w:val="00F8222B"/>
    <w:rsid w:val="00F82DBE"/>
    <w:rsid w:val="00F84D18"/>
    <w:rsid w:val="00F85C85"/>
    <w:rsid w:val="00F87547"/>
    <w:rsid w:val="00F87E3A"/>
    <w:rsid w:val="00F94F84"/>
    <w:rsid w:val="00F9700E"/>
    <w:rsid w:val="00F97D11"/>
    <w:rsid w:val="00FA1D15"/>
    <w:rsid w:val="00FA5FDE"/>
    <w:rsid w:val="00FB2288"/>
    <w:rsid w:val="00FB3142"/>
    <w:rsid w:val="00FB420C"/>
    <w:rsid w:val="00FC2E90"/>
    <w:rsid w:val="00FC5A76"/>
    <w:rsid w:val="00FC5C9F"/>
    <w:rsid w:val="00FD1730"/>
    <w:rsid w:val="00FD1ABC"/>
    <w:rsid w:val="00FD1CB8"/>
    <w:rsid w:val="00FD31B2"/>
    <w:rsid w:val="00FD4F6F"/>
    <w:rsid w:val="00FD5926"/>
    <w:rsid w:val="00FD7AFE"/>
    <w:rsid w:val="00FE225C"/>
    <w:rsid w:val="00FE5030"/>
    <w:rsid w:val="00FE73B7"/>
    <w:rsid w:val="00FF14BD"/>
    <w:rsid w:val="00FF457E"/>
    <w:rsid w:val="00FF584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2C9064"/>
  <w15:docId w15:val="{1C5CA8B9-493B-4CF6-941A-3BF1C36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83"/>
    <w:pPr>
      <w:widowControl w:val="0"/>
    </w:pPr>
    <w:rPr>
      <w:lang w:val="en-GB" w:eastAsia="en-US"/>
    </w:rPr>
  </w:style>
  <w:style w:type="paragraph" w:styleId="Heading1">
    <w:name w:val="heading 1"/>
    <w:basedOn w:val="Normal"/>
    <w:next w:val="Normal"/>
    <w:link w:val="Heading1Char"/>
    <w:uiPriority w:val="9"/>
    <w:qFormat/>
    <w:rsid w:val="00300683"/>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300683"/>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30068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300683"/>
    <w:pPr>
      <w:keepLines/>
      <w:spacing w:before="200" w:after="240" w:line="200" w:lineRule="exact"/>
    </w:pPr>
    <w:rPr>
      <w:sz w:val="16"/>
    </w:rPr>
  </w:style>
  <w:style w:type="paragraph" w:customStyle="1" w:styleId="Els-1storder-head">
    <w:name w:val="Els-1storder-head"/>
    <w:next w:val="Els-body-text"/>
    <w:rsid w:val="00300683"/>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300683"/>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300683"/>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300683"/>
    <w:pPr>
      <w:keepNext/>
      <w:numPr>
        <w:ilvl w:val="3"/>
        <w:numId w:val="25"/>
      </w:numPr>
      <w:tabs>
        <w:tab w:val="num" w:pos="360"/>
      </w:tabs>
      <w:suppressAutoHyphens/>
      <w:spacing w:before="240" w:line="240" w:lineRule="exact"/>
    </w:pPr>
    <w:rPr>
      <w:i/>
      <w:lang w:val="en-US" w:eastAsia="en-US"/>
    </w:rPr>
  </w:style>
  <w:style w:type="paragraph" w:customStyle="1" w:styleId="Els-Abstract-head">
    <w:name w:val="Els-Abstract-head"/>
    <w:next w:val="Normal"/>
    <w:rsid w:val="00300683"/>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300683"/>
    <w:pPr>
      <w:spacing w:line="220" w:lineRule="exact"/>
      <w:jc w:val="both"/>
    </w:pPr>
    <w:rPr>
      <w:sz w:val="18"/>
      <w:lang w:val="en-US" w:eastAsia="en-US"/>
    </w:rPr>
  </w:style>
  <w:style w:type="paragraph" w:customStyle="1" w:styleId="Els-acknowledgement">
    <w:name w:val="Els-acknowledgement"/>
    <w:next w:val="Normal"/>
    <w:rsid w:val="00300683"/>
    <w:pPr>
      <w:keepNext/>
      <w:spacing w:before="480" w:after="240" w:line="220" w:lineRule="exact"/>
    </w:pPr>
    <w:rPr>
      <w:b/>
      <w:lang w:val="en-US" w:eastAsia="en-US"/>
    </w:rPr>
  </w:style>
  <w:style w:type="paragraph" w:customStyle="1" w:styleId="Els-aditional-article-history">
    <w:name w:val="Els-aditional-article-history"/>
    <w:basedOn w:val="Normal"/>
    <w:rsid w:val="00300683"/>
    <w:pPr>
      <w:spacing w:after="400" w:line="200" w:lineRule="exact"/>
      <w:jc w:val="center"/>
    </w:pPr>
    <w:rPr>
      <w:b/>
      <w:noProof/>
      <w:sz w:val="16"/>
      <w:lang w:val="en-US"/>
    </w:rPr>
  </w:style>
  <w:style w:type="paragraph" w:customStyle="1" w:styleId="Els-Affiliation">
    <w:name w:val="Els-Affiliation"/>
    <w:next w:val="Els-Abstract-head"/>
    <w:rsid w:val="00300683"/>
    <w:pPr>
      <w:suppressAutoHyphens/>
      <w:spacing w:line="200" w:lineRule="exact"/>
      <w:jc w:val="center"/>
    </w:pPr>
    <w:rPr>
      <w:i/>
      <w:noProof/>
      <w:sz w:val="16"/>
      <w:lang w:val="en-US" w:eastAsia="en-US"/>
    </w:rPr>
  </w:style>
  <w:style w:type="paragraph" w:customStyle="1" w:styleId="Els-appendixhead">
    <w:name w:val="Els-appendixhead"/>
    <w:next w:val="Normal"/>
    <w:rsid w:val="00300683"/>
    <w:pPr>
      <w:numPr>
        <w:numId w:val="17"/>
      </w:numPr>
      <w:spacing w:before="480" w:after="240" w:line="220" w:lineRule="exact"/>
    </w:pPr>
    <w:rPr>
      <w:b/>
      <w:lang w:val="en-US" w:eastAsia="en-US"/>
    </w:rPr>
  </w:style>
  <w:style w:type="paragraph" w:customStyle="1" w:styleId="Els-appendixsubhead">
    <w:name w:val="Els-appendixsubhead"/>
    <w:next w:val="Normal"/>
    <w:rsid w:val="00300683"/>
    <w:pPr>
      <w:numPr>
        <w:ilvl w:val="1"/>
        <w:numId w:val="18"/>
      </w:numPr>
      <w:spacing w:before="240" w:after="240" w:line="220" w:lineRule="exact"/>
    </w:pPr>
    <w:rPr>
      <w:i/>
      <w:lang w:val="en-US" w:eastAsia="en-US"/>
    </w:rPr>
  </w:style>
  <w:style w:type="paragraph" w:customStyle="1" w:styleId="Els-Author">
    <w:name w:val="Els-Author"/>
    <w:next w:val="Normal"/>
    <w:rsid w:val="00300683"/>
    <w:pPr>
      <w:keepNext/>
      <w:suppressAutoHyphens/>
      <w:spacing w:after="160" w:line="300" w:lineRule="exact"/>
      <w:jc w:val="center"/>
    </w:pPr>
    <w:rPr>
      <w:noProof/>
      <w:sz w:val="26"/>
      <w:lang w:val="en-US" w:eastAsia="en-US"/>
    </w:rPr>
  </w:style>
  <w:style w:type="paragraph" w:customStyle="1" w:styleId="Els-body-text">
    <w:name w:val="Els-body-text"/>
    <w:rsid w:val="00300683"/>
    <w:pPr>
      <w:spacing w:line="240" w:lineRule="exact"/>
      <w:ind w:firstLine="238"/>
      <w:jc w:val="both"/>
    </w:pPr>
    <w:rPr>
      <w:lang w:val="en-US" w:eastAsia="en-US"/>
    </w:rPr>
  </w:style>
  <w:style w:type="paragraph" w:customStyle="1" w:styleId="Els-bulletlist">
    <w:name w:val="Els-bulletlist"/>
    <w:basedOn w:val="Els-body-text"/>
    <w:rsid w:val="00300683"/>
    <w:pPr>
      <w:numPr>
        <w:numId w:val="19"/>
      </w:numPr>
      <w:tabs>
        <w:tab w:val="left" w:pos="240"/>
      </w:tabs>
      <w:jc w:val="left"/>
    </w:pPr>
  </w:style>
  <w:style w:type="paragraph" w:customStyle="1" w:styleId="Els-caption">
    <w:name w:val="Els-caption"/>
    <w:rsid w:val="00300683"/>
    <w:pPr>
      <w:keepLines/>
      <w:spacing w:before="200" w:after="240" w:line="200" w:lineRule="exact"/>
    </w:pPr>
    <w:rPr>
      <w:sz w:val="16"/>
      <w:lang w:val="en-US" w:eastAsia="en-US"/>
    </w:rPr>
  </w:style>
  <w:style w:type="paragraph" w:customStyle="1" w:styleId="Els-chem-equation">
    <w:name w:val="Els-chem-equation"/>
    <w:next w:val="Els-body-text"/>
    <w:rsid w:val="00300683"/>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300683"/>
    <w:pPr>
      <w:jc w:val="right"/>
    </w:pPr>
  </w:style>
  <w:style w:type="paragraph" w:customStyle="1" w:styleId="Els-collaboration-affiliation">
    <w:name w:val="Els-collaboration-affiliation"/>
    <w:basedOn w:val="Els-collaboration"/>
    <w:rsid w:val="00300683"/>
  </w:style>
  <w:style w:type="paragraph" w:customStyle="1" w:styleId="Els-presented-by">
    <w:name w:val="Els-presented-by"/>
    <w:rsid w:val="00300683"/>
    <w:pPr>
      <w:spacing w:after="200"/>
      <w:jc w:val="center"/>
    </w:pPr>
    <w:rPr>
      <w:b/>
      <w:sz w:val="16"/>
      <w:lang w:val="en-US" w:eastAsia="en-US"/>
    </w:rPr>
  </w:style>
  <w:style w:type="paragraph" w:customStyle="1" w:styleId="Els-dedicated-to">
    <w:name w:val="Els-dedicated-to"/>
    <w:basedOn w:val="Els-presented-by"/>
    <w:rsid w:val="00300683"/>
    <w:rPr>
      <w:b w:val="0"/>
    </w:rPr>
  </w:style>
  <w:style w:type="paragraph" w:customStyle="1" w:styleId="Els-equation">
    <w:name w:val="Els-equation"/>
    <w:next w:val="Normal"/>
    <w:rsid w:val="00300683"/>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300683"/>
    <w:pPr>
      <w:keepLines/>
      <w:widowControl w:val="0"/>
      <w:spacing w:line="200" w:lineRule="exact"/>
      <w:ind w:firstLine="245"/>
      <w:jc w:val="both"/>
    </w:pPr>
    <w:rPr>
      <w:sz w:val="16"/>
      <w:lang w:val="en-US" w:eastAsia="en-US"/>
    </w:rPr>
  </w:style>
  <w:style w:type="paragraph" w:customStyle="1" w:styleId="Els-history">
    <w:name w:val="Els-history"/>
    <w:next w:val="Normal"/>
    <w:rsid w:val="00300683"/>
    <w:pPr>
      <w:spacing w:before="120" w:after="400" w:line="200" w:lineRule="exact"/>
      <w:jc w:val="center"/>
    </w:pPr>
    <w:rPr>
      <w:noProof/>
      <w:sz w:val="16"/>
      <w:lang w:val="en-US" w:eastAsia="en-US"/>
    </w:rPr>
  </w:style>
  <w:style w:type="paragraph" w:customStyle="1" w:styleId="Els-journal-logo">
    <w:name w:val="Els-journal-logo"/>
    <w:rsid w:val="00300683"/>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300683"/>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300683"/>
    <w:pPr>
      <w:numPr>
        <w:numId w:val="20"/>
      </w:numPr>
      <w:tabs>
        <w:tab w:val="left" w:pos="240"/>
      </w:tabs>
      <w:ind w:left="480"/>
      <w:jc w:val="left"/>
    </w:pPr>
  </w:style>
  <w:style w:type="paragraph" w:customStyle="1" w:styleId="Els-reference">
    <w:name w:val="Els-reference"/>
    <w:rsid w:val="00300683"/>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300683"/>
    <w:pPr>
      <w:keepNext/>
      <w:spacing w:before="480" w:after="200" w:line="220" w:lineRule="exact"/>
    </w:pPr>
    <w:rPr>
      <w:b/>
      <w:lang w:val="en-US" w:eastAsia="en-US"/>
    </w:rPr>
  </w:style>
  <w:style w:type="paragraph" w:customStyle="1" w:styleId="Els-reprint-line">
    <w:name w:val="Els-reprint-line"/>
    <w:basedOn w:val="Normal"/>
    <w:rsid w:val="00300683"/>
    <w:pPr>
      <w:tabs>
        <w:tab w:val="left" w:pos="0"/>
        <w:tab w:val="center" w:pos="5443"/>
      </w:tabs>
      <w:jc w:val="center"/>
    </w:pPr>
    <w:rPr>
      <w:sz w:val="16"/>
    </w:rPr>
  </w:style>
  <w:style w:type="paragraph" w:customStyle="1" w:styleId="Els-table-text">
    <w:name w:val="Els-table-text"/>
    <w:rsid w:val="00300683"/>
    <w:pPr>
      <w:spacing w:after="80" w:line="200" w:lineRule="exact"/>
    </w:pPr>
    <w:rPr>
      <w:sz w:val="16"/>
      <w:lang w:val="en-US" w:eastAsia="en-US"/>
    </w:rPr>
  </w:style>
  <w:style w:type="paragraph" w:customStyle="1" w:styleId="Els-Title">
    <w:name w:val="Els-Title"/>
    <w:next w:val="Els-Author"/>
    <w:autoRedefine/>
    <w:rsid w:val="00300683"/>
    <w:pPr>
      <w:suppressAutoHyphens/>
      <w:spacing w:after="240" w:line="400" w:lineRule="exact"/>
      <w:jc w:val="center"/>
    </w:pPr>
    <w:rPr>
      <w:sz w:val="34"/>
      <w:lang w:val="en-US" w:eastAsia="en-US"/>
    </w:rPr>
  </w:style>
  <w:style w:type="character" w:styleId="EndnoteReference">
    <w:name w:val="endnote reference"/>
    <w:semiHidden/>
    <w:rsid w:val="00300683"/>
    <w:rPr>
      <w:vertAlign w:val="superscript"/>
    </w:rPr>
  </w:style>
  <w:style w:type="paragraph" w:styleId="Header">
    <w:name w:val="header"/>
    <w:link w:val="HeaderChar"/>
    <w:rsid w:val="00300683"/>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300683"/>
    <w:pPr>
      <w:tabs>
        <w:tab w:val="right" w:pos="10080"/>
      </w:tabs>
    </w:pPr>
    <w:rPr>
      <w:i w:val="0"/>
    </w:rPr>
  </w:style>
  <w:style w:type="character" w:styleId="FootnoteReference">
    <w:name w:val="footnote reference"/>
    <w:semiHidden/>
    <w:rsid w:val="00300683"/>
    <w:rPr>
      <w:vertAlign w:val="superscript"/>
    </w:rPr>
  </w:style>
  <w:style w:type="paragraph" w:styleId="FootnoteText">
    <w:name w:val="footnote text"/>
    <w:basedOn w:val="Normal"/>
    <w:semiHidden/>
    <w:rsid w:val="00300683"/>
    <w:rPr>
      <w:rFonts w:ascii="Univers" w:hAnsi="Univers"/>
    </w:rPr>
  </w:style>
  <w:style w:type="character" w:styleId="Hyperlink">
    <w:name w:val="Hyperlink"/>
    <w:semiHidden/>
    <w:rsid w:val="00300683"/>
    <w:rPr>
      <w:color w:val="auto"/>
      <w:sz w:val="16"/>
      <w:u w:val="none"/>
    </w:rPr>
  </w:style>
  <w:style w:type="character" w:customStyle="1" w:styleId="MTEquationSection">
    <w:name w:val="MTEquationSection"/>
    <w:rsid w:val="00300683"/>
    <w:rPr>
      <w:vanish w:val="0"/>
      <w:color w:val="FF0000"/>
    </w:rPr>
  </w:style>
  <w:style w:type="character" w:styleId="PageNumber">
    <w:name w:val="page number"/>
    <w:semiHidden/>
    <w:rsid w:val="00300683"/>
    <w:rPr>
      <w:sz w:val="16"/>
    </w:rPr>
  </w:style>
  <w:style w:type="paragraph" w:styleId="PlainText">
    <w:name w:val="Plain Text"/>
    <w:basedOn w:val="Normal"/>
    <w:semiHidden/>
    <w:rsid w:val="00300683"/>
    <w:rPr>
      <w:rFonts w:ascii="Courier New" w:hAnsi="Courier New" w:cs="Courier New"/>
      <w:lang w:val="en-US"/>
    </w:rPr>
  </w:style>
  <w:style w:type="paragraph" w:customStyle="1" w:styleId="Els-5thorder-head">
    <w:name w:val="Els-5thorder-head"/>
    <w:next w:val="Els-body-text"/>
    <w:rsid w:val="00300683"/>
    <w:pPr>
      <w:keepNext/>
      <w:suppressAutoHyphens/>
      <w:spacing w:line="240" w:lineRule="exact"/>
    </w:pPr>
    <w:rPr>
      <w:i/>
      <w:lang w:val="en-US" w:eastAsia="en-US"/>
    </w:rPr>
  </w:style>
  <w:style w:type="paragraph" w:customStyle="1" w:styleId="Els-Abstract-Copyright">
    <w:name w:val="Els-Abstract-Copyright"/>
    <w:basedOn w:val="Els-Abstract-text"/>
    <w:rsid w:val="00300683"/>
    <w:pPr>
      <w:spacing w:after="220"/>
    </w:pPr>
  </w:style>
  <w:style w:type="paragraph" w:customStyle="1" w:styleId="DocHead">
    <w:name w:val="DocHead"/>
    <w:rsid w:val="00300683"/>
    <w:pPr>
      <w:spacing w:before="240" w:after="240"/>
      <w:jc w:val="center"/>
    </w:pPr>
    <w:rPr>
      <w:sz w:val="24"/>
      <w:lang w:val="en-US" w:eastAsia="en-US"/>
    </w:rPr>
  </w:style>
  <w:style w:type="character" w:styleId="FollowedHyperlink">
    <w:name w:val="FollowedHyperlink"/>
    <w:semiHidden/>
    <w:rsid w:val="00300683"/>
    <w:rPr>
      <w:color w:val="800080"/>
      <w:u w:val="single"/>
    </w:rPr>
  </w:style>
  <w:style w:type="character" w:customStyle="1" w:styleId="Els-1storder-headChar">
    <w:name w:val="Els-1storder-head Char"/>
    <w:rsid w:val="00300683"/>
    <w:rPr>
      <w:b/>
      <w:lang w:val="en-US" w:eastAsia="en-US" w:bidi="ar-SA"/>
    </w:rPr>
  </w:style>
  <w:style w:type="character" w:styleId="CommentReference">
    <w:name w:val="annotation reference"/>
    <w:semiHidden/>
    <w:unhideWhenUsed/>
    <w:rsid w:val="00300683"/>
    <w:rPr>
      <w:sz w:val="16"/>
      <w:szCs w:val="16"/>
    </w:rPr>
  </w:style>
  <w:style w:type="paragraph" w:styleId="BalloonText">
    <w:name w:val="Balloon Text"/>
    <w:basedOn w:val="Normal"/>
    <w:rsid w:val="00300683"/>
    <w:rPr>
      <w:rFonts w:ascii="Tahoma" w:hAnsi="Tahoma" w:cs="Tahoma"/>
      <w:sz w:val="16"/>
      <w:szCs w:val="16"/>
    </w:rPr>
  </w:style>
  <w:style w:type="character" w:customStyle="1" w:styleId="BalloonTextChar">
    <w:name w:val="Balloon Text Char"/>
    <w:rsid w:val="00300683"/>
    <w:rPr>
      <w:rFonts w:ascii="Tahoma" w:hAnsi="Tahoma" w:cs="Tahoma"/>
      <w:sz w:val="16"/>
      <w:szCs w:val="16"/>
      <w:lang w:eastAsia="en-US"/>
    </w:rPr>
  </w:style>
  <w:style w:type="paragraph" w:styleId="CommentText">
    <w:name w:val="annotation text"/>
    <w:basedOn w:val="Normal"/>
    <w:semiHidden/>
    <w:unhideWhenUsed/>
    <w:rsid w:val="00300683"/>
  </w:style>
  <w:style w:type="character" w:customStyle="1" w:styleId="CommentTextChar">
    <w:name w:val="Comment Text Char"/>
    <w:semiHidden/>
    <w:rsid w:val="00300683"/>
    <w:rPr>
      <w:lang w:val="en-GB"/>
    </w:rPr>
  </w:style>
  <w:style w:type="paragraph" w:styleId="CommentSubject">
    <w:name w:val="annotation subject"/>
    <w:basedOn w:val="CommentText"/>
    <w:next w:val="CommentText"/>
    <w:semiHidden/>
    <w:unhideWhenUsed/>
    <w:rsid w:val="00300683"/>
    <w:rPr>
      <w:b/>
      <w:bCs/>
    </w:rPr>
  </w:style>
  <w:style w:type="character" w:customStyle="1" w:styleId="CommentSubjectChar">
    <w:name w:val="Comment Subject Char"/>
    <w:semiHidden/>
    <w:rsid w:val="00300683"/>
    <w:rPr>
      <w:b/>
      <w:bCs/>
      <w:lang w:val="en-GB"/>
    </w:rPr>
  </w:style>
  <w:style w:type="paragraph" w:styleId="BodyTextIndent">
    <w:name w:val="Body Text Indent"/>
    <w:basedOn w:val="Normal"/>
    <w:link w:val="BodyTextIndentChar"/>
    <w:semiHidden/>
    <w:rsid w:val="00300683"/>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2B39"/>
    <w:pPr>
      <w:widowControl/>
      <w:spacing w:line="200" w:lineRule="exact"/>
      <w:ind w:left="960" w:hanging="240"/>
    </w:pPr>
    <w:rPr>
      <w:rFonts w:eastAsia="Batang"/>
      <w:sz w:val="16"/>
      <w:szCs w:val="24"/>
      <w:lang w:val="en-US" w:eastAsia="ko-KR"/>
    </w:rPr>
  </w:style>
  <w:style w:type="paragraph" w:styleId="BodyTextIndent2">
    <w:name w:val="Body Text Indent 2"/>
    <w:basedOn w:val="Normal"/>
    <w:semiHidden/>
    <w:rsid w:val="00300683"/>
    <w:pPr>
      <w:ind w:firstLine="240"/>
    </w:pPr>
  </w:style>
  <w:style w:type="character" w:customStyle="1" w:styleId="BodyTextIndentChar">
    <w:name w:val="Body Text Indent Char"/>
    <w:link w:val="BodyTextIndent"/>
    <w:semiHidden/>
    <w:rsid w:val="00553C1F"/>
    <w:rPr>
      <w:rFonts w:eastAsia="Times New Roman"/>
      <w:kern w:val="14"/>
      <w:lang w:val="en-US" w:eastAsia="en-US"/>
    </w:rPr>
  </w:style>
  <w:style w:type="character" w:styleId="PlaceholderText">
    <w:name w:val="Placeholder Text"/>
    <w:basedOn w:val="DefaultParagraphFont"/>
    <w:uiPriority w:val="99"/>
    <w:semiHidden/>
    <w:rsid w:val="00ED7608"/>
    <w:rPr>
      <w:color w:val="808080"/>
    </w:rPr>
  </w:style>
  <w:style w:type="paragraph" w:styleId="ListParagraph">
    <w:name w:val="List Paragraph"/>
    <w:basedOn w:val="Normal"/>
    <w:uiPriority w:val="34"/>
    <w:qFormat/>
    <w:rsid w:val="00CE7F89"/>
    <w:pPr>
      <w:ind w:left="720"/>
      <w:contextualSpacing/>
    </w:pPr>
  </w:style>
  <w:style w:type="character" w:customStyle="1" w:styleId="HeaderChar">
    <w:name w:val="Header Char"/>
    <w:basedOn w:val="DefaultParagraphFont"/>
    <w:link w:val="Header"/>
    <w:rsid w:val="008B75DC"/>
    <w:rPr>
      <w:i/>
      <w:noProof/>
      <w:sz w:val="16"/>
      <w:lang w:val="en-US" w:eastAsia="en-US"/>
    </w:rPr>
  </w:style>
  <w:style w:type="character" w:customStyle="1" w:styleId="Heading1Char">
    <w:name w:val="Heading 1 Char"/>
    <w:basedOn w:val="DefaultParagraphFont"/>
    <w:link w:val="Heading1"/>
    <w:uiPriority w:val="9"/>
    <w:rsid w:val="003F468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9804">
      <w:bodyDiv w:val="1"/>
      <w:marLeft w:val="0"/>
      <w:marRight w:val="0"/>
      <w:marTop w:val="0"/>
      <w:marBottom w:val="0"/>
      <w:divBdr>
        <w:top w:val="none" w:sz="0" w:space="0" w:color="auto"/>
        <w:left w:val="none" w:sz="0" w:space="0" w:color="auto"/>
        <w:bottom w:val="none" w:sz="0" w:space="0" w:color="auto"/>
        <w:right w:val="none" w:sz="0" w:space="0" w:color="auto"/>
      </w:divBdr>
    </w:div>
    <w:div w:id="987781817">
      <w:bodyDiv w:val="1"/>
      <w:marLeft w:val="0"/>
      <w:marRight w:val="0"/>
      <w:marTop w:val="0"/>
      <w:marBottom w:val="0"/>
      <w:divBdr>
        <w:top w:val="none" w:sz="0" w:space="0" w:color="auto"/>
        <w:left w:val="none" w:sz="0" w:space="0" w:color="auto"/>
        <w:bottom w:val="none" w:sz="0" w:space="0" w:color="auto"/>
        <w:right w:val="none" w:sz="0" w:space="0" w:color="auto"/>
      </w:divBdr>
    </w:div>
    <w:div w:id="1166164664">
      <w:bodyDiv w:val="1"/>
      <w:marLeft w:val="0"/>
      <w:marRight w:val="0"/>
      <w:marTop w:val="0"/>
      <w:marBottom w:val="0"/>
      <w:divBdr>
        <w:top w:val="none" w:sz="0" w:space="0" w:color="auto"/>
        <w:left w:val="none" w:sz="0" w:space="0" w:color="auto"/>
        <w:bottom w:val="none" w:sz="0" w:space="0" w:color="auto"/>
        <w:right w:val="none" w:sz="0" w:space="0" w:color="auto"/>
      </w:divBdr>
    </w:div>
    <w:div w:id="1464734712">
      <w:bodyDiv w:val="1"/>
      <w:marLeft w:val="0"/>
      <w:marRight w:val="0"/>
      <w:marTop w:val="0"/>
      <w:marBottom w:val="0"/>
      <w:divBdr>
        <w:top w:val="none" w:sz="0" w:space="0" w:color="auto"/>
        <w:left w:val="none" w:sz="0" w:space="0" w:color="auto"/>
        <w:bottom w:val="none" w:sz="0" w:space="0" w:color="auto"/>
        <w:right w:val="none" w:sz="0" w:space="0" w:color="auto"/>
      </w:divBdr>
    </w:div>
    <w:div w:id="20395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9.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2.wmf"/><Relationship Id="rId2" Type="http://schemas.openxmlformats.org/officeDocument/2006/relationships/hyperlink" Target="http://www.sciencedirect.com/science/journal/22120173" TargetMode="External"/><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2065158"/>
        <w:category>
          <w:name w:val="General"/>
          <w:gallery w:val="placeholder"/>
        </w:category>
        <w:types>
          <w:type w:val="bbPlcHdr"/>
        </w:types>
        <w:behaviors>
          <w:behavior w:val="content"/>
        </w:behaviors>
        <w:guid w:val="{0371CBAC-FE8B-4BB7-9062-7762EC1042E9}"/>
      </w:docPartPr>
      <w:docPartBody>
        <w:p w:rsidR="0041660D" w:rsidRDefault="00DE3D0B">
          <w:r w:rsidRPr="00975F3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E3D0B"/>
    <w:rsid w:val="00014C42"/>
    <w:rsid w:val="00064C92"/>
    <w:rsid w:val="00065ACE"/>
    <w:rsid w:val="00095CDB"/>
    <w:rsid w:val="000A3C77"/>
    <w:rsid w:val="000B2B04"/>
    <w:rsid w:val="000D2EBF"/>
    <w:rsid w:val="000E2185"/>
    <w:rsid w:val="00132950"/>
    <w:rsid w:val="00166284"/>
    <w:rsid w:val="001B664E"/>
    <w:rsid w:val="002060F4"/>
    <w:rsid w:val="00233DA5"/>
    <w:rsid w:val="00256207"/>
    <w:rsid w:val="00292A3F"/>
    <w:rsid w:val="00297F2C"/>
    <w:rsid w:val="003109CA"/>
    <w:rsid w:val="003371DC"/>
    <w:rsid w:val="00341480"/>
    <w:rsid w:val="00382D04"/>
    <w:rsid w:val="003B1040"/>
    <w:rsid w:val="003F450E"/>
    <w:rsid w:val="0041660D"/>
    <w:rsid w:val="00442418"/>
    <w:rsid w:val="00446721"/>
    <w:rsid w:val="0047424A"/>
    <w:rsid w:val="00480063"/>
    <w:rsid w:val="00480C96"/>
    <w:rsid w:val="004B02B9"/>
    <w:rsid w:val="004B659F"/>
    <w:rsid w:val="004F0875"/>
    <w:rsid w:val="00547768"/>
    <w:rsid w:val="005B5C03"/>
    <w:rsid w:val="005D328B"/>
    <w:rsid w:val="005F129D"/>
    <w:rsid w:val="0068782C"/>
    <w:rsid w:val="006C42C8"/>
    <w:rsid w:val="00701A24"/>
    <w:rsid w:val="0071313F"/>
    <w:rsid w:val="00732F38"/>
    <w:rsid w:val="00750F02"/>
    <w:rsid w:val="007775AB"/>
    <w:rsid w:val="00786B65"/>
    <w:rsid w:val="0079497D"/>
    <w:rsid w:val="007D18EB"/>
    <w:rsid w:val="00817BE0"/>
    <w:rsid w:val="008423E2"/>
    <w:rsid w:val="00895F75"/>
    <w:rsid w:val="008A5BF4"/>
    <w:rsid w:val="008D17B8"/>
    <w:rsid w:val="00940250"/>
    <w:rsid w:val="00953696"/>
    <w:rsid w:val="00963BB4"/>
    <w:rsid w:val="0096552E"/>
    <w:rsid w:val="009A2DAF"/>
    <w:rsid w:val="009F342D"/>
    <w:rsid w:val="00A3546F"/>
    <w:rsid w:val="00A701E4"/>
    <w:rsid w:val="00A95696"/>
    <w:rsid w:val="00AA3353"/>
    <w:rsid w:val="00AC691D"/>
    <w:rsid w:val="00B03550"/>
    <w:rsid w:val="00B326F6"/>
    <w:rsid w:val="00B90091"/>
    <w:rsid w:val="00BD7EFE"/>
    <w:rsid w:val="00CB27A5"/>
    <w:rsid w:val="00CD3D11"/>
    <w:rsid w:val="00D61999"/>
    <w:rsid w:val="00DD50F2"/>
    <w:rsid w:val="00DE3D0B"/>
    <w:rsid w:val="00DE3FAC"/>
    <w:rsid w:val="00DF6DF7"/>
    <w:rsid w:val="00E00396"/>
    <w:rsid w:val="00E029C6"/>
    <w:rsid w:val="00E13773"/>
    <w:rsid w:val="00E33488"/>
    <w:rsid w:val="00EC140B"/>
    <w:rsid w:val="00F032F8"/>
    <w:rsid w:val="00F3530B"/>
    <w:rsid w:val="00F42F52"/>
    <w:rsid w:val="00F440BE"/>
    <w:rsid w:val="00F75C0F"/>
    <w:rsid w:val="00FD35E3"/>
    <w:rsid w:val="00FE4AED"/>
    <w:rsid w:val="00FF1625"/>
    <w:rsid w:val="00FF53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8EB"/>
    <w:rPr>
      <w:color w:val="808080"/>
    </w:rPr>
  </w:style>
  <w:style w:type="paragraph" w:customStyle="1" w:styleId="A94EF7D0EA784C08B812BE6AF0D21472">
    <w:name w:val="A94EF7D0EA784C08B812BE6AF0D21472"/>
    <w:rsid w:val="007D18EB"/>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14849B40-292A-4EAC-BC8C-E8689FCD3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156</TotalTime>
  <Pages>6</Pages>
  <Words>12048</Words>
  <Characters>68678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80565</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KiraSensei 13</cp:lastModifiedBy>
  <cp:revision>132</cp:revision>
  <cp:lastPrinted>2020-05-19T15:23:00Z</cp:lastPrinted>
  <dcterms:created xsi:type="dcterms:W3CDTF">2020-03-20T16:19:00Z</dcterms:created>
  <dcterms:modified xsi:type="dcterms:W3CDTF">2020-05-19T15:29:00Z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